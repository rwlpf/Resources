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08A7F" w14:textId="69786B88" w:rsidR="00207F66" w:rsidRDefault="00A7170F" w:rsidP="005312EB">
      <w:pPr>
        <w:pStyle w:val="Heading7"/>
        <w:numPr>
          <w:ilvl w:val="0"/>
          <w:numId w:val="0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4E4722F6" wp14:editId="49E9DBC3">
                <wp:simplePos x="0" y="0"/>
                <wp:positionH relativeFrom="page">
                  <wp:posOffset>-163919</wp:posOffset>
                </wp:positionH>
                <wp:positionV relativeFrom="paragraph">
                  <wp:posOffset>-946298</wp:posOffset>
                </wp:positionV>
                <wp:extent cx="7851140" cy="10833735"/>
                <wp:effectExtent l="38100" t="0" r="16510" b="24765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51140" cy="10833735"/>
                          <a:chOff x="138223" y="-31897"/>
                          <a:chExt cx="7851275" cy="10833891"/>
                        </a:xfrm>
                      </wpg:grpSpPr>
                      <wps:wsp>
                        <wps:cNvPr id="14" name="Right Triangle 14"/>
                        <wps:cNvSpPr>
                          <a:spLocks/>
                        </wps:cNvSpPr>
                        <wps:spPr>
                          <a:xfrm rot="10800000">
                            <a:off x="3955310" y="-31897"/>
                            <a:ext cx="3993633" cy="1908175"/>
                          </a:xfrm>
                          <a:prstGeom prst="rtTriangle">
                            <a:avLst/>
                          </a:prstGeom>
                          <a:solidFill>
                            <a:srgbClr val="C4B269"/>
                          </a:solidFill>
                          <a:ln w="12700" cap="flat" cmpd="sng" algn="ctr">
                            <a:solidFill>
                              <a:srgbClr val="C4B26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1" name="Group 31"/>
                        <wpg:cNvGrpSpPr/>
                        <wpg:grpSpPr>
                          <a:xfrm>
                            <a:off x="138223" y="3576964"/>
                            <a:ext cx="7851275" cy="7225030"/>
                            <a:chOff x="138223" y="-14625"/>
                            <a:chExt cx="7851275" cy="7225030"/>
                          </a:xfrm>
                        </wpg:grpSpPr>
                        <wps:wsp>
                          <wps:cNvPr id="10" name="Rectangle 10"/>
                          <wps:cNvSpPr>
                            <a:spLocks/>
                          </wps:cNvSpPr>
                          <wps:spPr>
                            <a:xfrm flipH="1">
                              <a:off x="291514" y="1352530"/>
                              <a:ext cx="7697984" cy="5857875"/>
                            </a:xfrm>
                            <a:prstGeom prst="rect">
                              <a:avLst/>
                            </a:prstGeom>
                            <a:solidFill>
                              <a:srgbClr val="6C9EA2"/>
                            </a:solidFill>
                            <a:ln w="12700" cap="flat" cmpd="sng" algn="ctr">
                              <a:solidFill>
                                <a:srgbClr val="6C9EA2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Right Triangle 11"/>
                          <wps:cNvSpPr>
                            <a:spLocks/>
                          </wps:cNvSpPr>
                          <wps:spPr>
                            <a:xfrm flipH="1">
                              <a:off x="138223" y="-14625"/>
                              <a:ext cx="7776210" cy="1367155"/>
                            </a:xfrm>
                            <a:prstGeom prst="rtTriangle">
                              <a:avLst/>
                            </a:prstGeom>
                            <a:solidFill>
                              <a:srgbClr val="6C9EA2"/>
                            </a:solidFill>
                            <a:ln w="12700" cap="flat" cmpd="sng" algn="ctr">
                              <a:solidFill>
                                <a:srgbClr val="6C9EA2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Text Box 4"/>
                          <wps:cNvSpPr txBox="1">
                            <a:spLocks/>
                          </wps:cNvSpPr>
                          <wps:spPr>
                            <a:xfrm>
                              <a:off x="695545" y="1916075"/>
                              <a:ext cx="6781800" cy="4010025"/>
                            </a:xfrm>
                            <a:prstGeom prst="rect">
                              <a:avLst/>
                            </a:prstGeom>
                            <a:solidFill>
                              <a:srgbClr val="6C9EA2"/>
                            </a:solidFill>
                            <a:ln w="6350">
                              <a:solidFill>
                                <a:srgbClr val="6C9EA2"/>
                              </a:solidFill>
                            </a:ln>
                          </wps:spPr>
                          <wps:txbx>
                            <w:txbxContent>
                              <w:p w14:paraId="6831A4CA" w14:textId="35E1F0BE" w:rsidR="00485C96" w:rsidRPr="003103A8" w:rsidRDefault="00BE15FC" w:rsidP="00485C96">
                                <w:pPr>
                                  <w:rPr>
                                    <w:rFonts w:cs="Segoe UI"/>
                                    <w:color w:val="FFFFFF"/>
                                    <w:sz w:val="78"/>
                                    <w:szCs w:val="78"/>
                                  </w:rPr>
                                </w:pPr>
                                <w:r>
                                  <w:rPr>
                                    <w:rFonts w:cs="Segoe UI"/>
                                    <w:color w:val="FFFFFF"/>
                                    <w:sz w:val="78"/>
                                    <w:szCs w:val="78"/>
                                  </w:rPr>
                                  <w:t>Power BI Sample Report</w:t>
                                </w:r>
                              </w:p>
                              <w:p w14:paraId="538BC128" w14:textId="77777777" w:rsidR="00485C96" w:rsidRPr="003103A8" w:rsidRDefault="00485C96" w:rsidP="00485C96">
                                <w:pPr>
                                  <w:suppressAutoHyphens/>
                                  <w:spacing w:line="360" w:lineRule="auto"/>
                                  <w:textboxTightWrap w:val="firstAndLastLine"/>
                                  <w:rPr>
                                    <w:rFonts w:ascii="Segoe UI Light" w:hAnsi="Segoe UI Light" w:cs="Segoe UI Light"/>
                                    <w:color w:val="FFFFFF"/>
                                    <w:sz w:val="40"/>
                                    <w:szCs w:val="40"/>
                                  </w:rPr>
                                </w:pPr>
                                <w:r w:rsidRPr="003103A8">
                                  <w:rPr>
                                    <w:rFonts w:ascii="Segoe UI Light" w:hAnsi="Segoe UI Light" w:cs="Segoe UI Light"/>
                                    <w:color w:val="FFFFFF"/>
                                    <w:sz w:val="40"/>
                                    <w:szCs w:val="40"/>
                                  </w:rPr>
                                  <w:t>Quorum Network Resources Ltd</w:t>
                                </w:r>
                              </w:p>
                              <w:p w14:paraId="0585494C" w14:textId="3B3B00FD" w:rsidR="00485C96" w:rsidRPr="003103A8" w:rsidRDefault="00972383" w:rsidP="00485C96">
                                <w:pPr>
                                  <w:rPr>
                                    <w:rFonts w:ascii="Segoe UI Light" w:hAnsi="Segoe UI Light" w:cs="Segoe UI Light"/>
                                    <w:color w:val="FFFFFF"/>
                                    <w:sz w:val="60"/>
                                    <w:szCs w:val="60"/>
                                  </w:rPr>
                                </w:pPr>
                                <w:r>
                                  <w:rPr>
                                    <w:rFonts w:ascii="Segoe UI Light" w:hAnsi="Segoe UI Light" w:cs="Segoe UI Light"/>
                                    <w:color w:val="FFFFFF"/>
                                    <w:sz w:val="60"/>
                                    <w:szCs w:val="60"/>
                                  </w:rPr>
                                  <w:t>How-</w:t>
                                </w:r>
                                <w:r w:rsidR="005C2F06">
                                  <w:rPr>
                                    <w:rFonts w:ascii="Segoe UI Light" w:hAnsi="Segoe UI Light" w:cs="Segoe UI Light"/>
                                    <w:color w:val="FFFFFF"/>
                                    <w:sz w:val="60"/>
                                    <w:szCs w:val="60"/>
                                  </w:rPr>
                                  <w:t>T</w:t>
                                </w:r>
                                <w:r>
                                  <w:rPr>
                                    <w:rFonts w:ascii="Segoe UI Light" w:hAnsi="Segoe UI Light" w:cs="Segoe UI Light"/>
                                    <w:color w:val="FFFFFF"/>
                                    <w:sz w:val="60"/>
                                    <w:szCs w:val="60"/>
                                  </w:rPr>
                                  <w:t>o Documentation</w:t>
                                </w:r>
                              </w:p>
                              <w:p w14:paraId="73A2A973" w14:textId="02327396" w:rsidR="00972383" w:rsidRPr="00205849" w:rsidRDefault="00972383" w:rsidP="00485C96">
                                <w:pPr>
                                  <w:rPr>
                                    <w:rFonts w:ascii="Segoe UI Light" w:hAnsi="Segoe UI Light" w:cs="Segoe UI Light"/>
                                    <w:color w:val="FFFFFF"/>
                                    <w:sz w:val="32"/>
                                    <w:szCs w:val="32"/>
                                  </w:rPr>
                                </w:pPr>
                                <w:r w:rsidRPr="00205849">
                                  <w:rPr>
                                    <w:rFonts w:ascii="Segoe UI Light" w:hAnsi="Segoe UI Light" w:cs="Segoe UI Light"/>
                                    <w:color w:val="FFFFFF"/>
                                    <w:sz w:val="32"/>
                                    <w:szCs w:val="32"/>
                                  </w:rPr>
                                  <w:t>Power BI Report</w:t>
                                </w:r>
                              </w:p>
                              <w:p w14:paraId="3A2B56D5" w14:textId="55A80FE9" w:rsidR="00972383" w:rsidRPr="00972383" w:rsidRDefault="00000000" w:rsidP="00485C96">
                                <w:pPr>
                                  <w:rPr>
                                    <w:rFonts w:ascii="Segoe UI Light" w:hAnsi="Segoe UI Light" w:cs="Segoe UI Light"/>
                                    <w:color w:val="FFFFFF"/>
                                    <w:sz w:val="32"/>
                                    <w:szCs w:val="32"/>
                                    <w:lang w:val="it-IT"/>
                                  </w:rPr>
                                </w:pPr>
                                <w:hyperlink r:id="rId11" w:history="1">
                                  <w:r w:rsidR="00543CC1" w:rsidRPr="00972383">
                                    <w:rPr>
                                      <w:rStyle w:val="Hyperlink"/>
                                      <w:rFonts w:ascii="Segoe UI Light" w:hAnsi="Segoe UI Light" w:cs="Segoe UI Light"/>
                                      <w:sz w:val="32"/>
                                      <w:szCs w:val="32"/>
                                      <w:lang w:val="it-IT"/>
                                    </w:rPr>
                                    <w:t>Superstore Dataset</w:t>
                                  </w:r>
                                </w:hyperlink>
                              </w:p>
                              <w:p w14:paraId="31595960" w14:textId="2A0531EB" w:rsidR="00BE360D" w:rsidRPr="00972383" w:rsidRDefault="00543CC1" w:rsidP="00676031">
                                <w:pPr>
                                  <w:rPr>
                                    <w:rFonts w:ascii="Segoe UI Light" w:hAnsi="Segoe UI Light" w:cs="Segoe UI Light"/>
                                    <w:color w:val="FFFFFF"/>
                                    <w:sz w:val="60"/>
                                    <w:szCs w:val="60"/>
                                    <w:lang w:val="it-IT"/>
                                  </w:rPr>
                                </w:pPr>
                                <w:r w:rsidRPr="00972383">
                                  <w:rPr>
                                    <w:rFonts w:ascii="Segoe UI Light" w:hAnsi="Segoe UI Light" w:cs="Segoe UI Light"/>
                                    <w:color w:val="FFFFFF"/>
                                    <w:sz w:val="24"/>
                                    <w:szCs w:val="32"/>
                                    <w:lang w:val="it-IT"/>
                                  </w:rPr>
                                  <w:t>10/01/2023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4722F6" id="Group 32" o:spid="_x0000_s1026" style="position:absolute;left:0;text-align:left;margin-left:-12.9pt;margin-top:-74.5pt;width:618.2pt;height:853.05pt;z-index:251655680;mso-position-horizontal-relative:page;mso-width-relative:margin;mso-height-relative:margin" coordorigin="1382,-318" coordsize="78512,10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"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Right Triangle 14" o:spid="_x0000_s1027" type="#_x0000_t6" style="position:absolute;left:39553;top:-318;width:39936;height:1908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" fillcolor="#c4b269" strokecolor="#c4b269" strokeweight="1pt">
                  <v:path arrowok="t"/>
                </v:shape>
                <v:group id="Group 31" o:spid="_x0000_s1028" style="position:absolute;left:1382;top:35769;width:78512;height:72250" coordorigin="1382,-146" coordsize="78512,7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Rectangle 10" o:spid="_x0000_s1029" style="position:absolute;left:2915;top:13525;width:76979;height:58579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" fillcolor="#6c9ea2" strokecolor="#6c9ea2" strokeweight="1pt">
                    <v:path arrowok="t"/>
                  </v:rect>
                  <v:shape id="Right Triangle 11" o:spid="_x0000_s1030" type="#_x0000_t6" style="position:absolute;left:1382;top:-146;width:77762;height:1367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" fillcolor="#6c9ea2" strokecolor="#6c9ea2" strokeweight="1pt"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31" type="#_x0000_t202" style="position:absolute;left:6955;top:19160;width:67818;height:40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" fillcolor="#6c9ea2" strokecolor="#6c9ea2" strokeweight=".5pt">
                    <v:path arrowok="t"/>
                    <v:textbox>
                      <w:txbxContent>
                        <w:p w14:paraId="6831A4CA" w14:textId="35E1F0BE" w:rsidR="00485C96" w:rsidRPr="003103A8" w:rsidRDefault="00BE15FC" w:rsidP="00485C96">
                          <w:pPr>
                            <w:rPr>
                              <w:rFonts w:cs="Segoe UI"/>
                              <w:color w:val="FFFFFF"/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cs="Segoe UI"/>
                              <w:color w:val="FFFFFF"/>
                              <w:sz w:val="78"/>
                              <w:szCs w:val="78"/>
                            </w:rPr>
                            <w:t>Power BI Sample Report</w:t>
                          </w:r>
                        </w:p>
                        <w:p w14:paraId="538BC128" w14:textId="77777777" w:rsidR="00485C96" w:rsidRPr="003103A8" w:rsidRDefault="00485C96" w:rsidP="00485C96">
                          <w:pPr>
                            <w:suppressAutoHyphens/>
                            <w:spacing w:line="360" w:lineRule="auto"/>
                            <w:textboxTightWrap w:val="firstAndLastLine"/>
                            <w:rPr>
                              <w:rFonts w:ascii="Segoe UI Light" w:hAnsi="Segoe UI Light" w:cs="Segoe UI Light"/>
                              <w:color w:val="FFFFFF"/>
                              <w:sz w:val="40"/>
                              <w:szCs w:val="40"/>
                            </w:rPr>
                          </w:pPr>
                          <w:r w:rsidRPr="003103A8">
                            <w:rPr>
                              <w:rFonts w:ascii="Segoe UI Light" w:hAnsi="Segoe UI Light" w:cs="Segoe UI Light"/>
                              <w:color w:val="FFFFFF"/>
                              <w:sz w:val="40"/>
                              <w:szCs w:val="40"/>
                            </w:rPr>
                            <w:t>Quorum Network Resources Ltd</w:t>
                          </w:r>
                        </w:p>
                        <w:p w14:paraId="0585494C" w14:textId="3B3B00FD" w:rsidR="00485C96" w:rsidRPr="003103A8" w:rsidRDefault="00972383" w:rsidP="00485C96">
                          <w:pPr>
                            <w:rPr>
                              <w:rFonts w:ascii="Segoe UI Light" w:hAnsi="Segoe UI Light" w:cs="Segoe UI Light"/>
                              <w:color w:val="FFFFFF"/>
                              <w:sz w:val="60"/>
                              <w:szCs w:val="60"/>
                            </w:rPr>
                          </w:pPr>
                          <w:r>
                            <w:rPr>
                              <w:rFonts w:ascii="Segoe UI Light" w:hAnsi="Segoe UI Light" w:cs="Segoe UI Light"/>
                              <w:color w:val="FFFFFF"/>
                              <w:sz w:val="60"/>
                              <w:szCs w:val="60"/>
                            </w:rPr>
                            <w:t>How-</w:t>
                          </w:r>
                          <w:r w:rsidR="005C2F06">
                            <w:rPr>
                              <w:rFonts w:ascii="Segoe UI Light" w:hAnsi="Segoe UI Light" w:cs="Segoe UI Light"/>
                              <w:color w:val="FFFFFF"/>
                              <w:sz w:val="60"/>
                              <w:szCs w:val="60"/>
                            </w:rPr>
                            <w:t>T</w:t>
                          </w:r>
                          <w:r>
                            <w:rPr>
                              <w:rFonts w:ascii="Segoe UI Light" w:hAnsi="Segoe UI Light" w:cs="Segoe UI Light"/>
                              <w:color w:val="FFFFFF"/>
                              <w:sz w:val="60"/>
                              <w:szCs w:val="60"/>
                            </w:rPr>
                            <w:t>o Documentation</w:t>
                          </w:r>
                        </w:p>
                        <w:p w14:paraId="73A2A973" w14:textId="02327396" w:rsidR="00972383" w:rsidRPr="00205849" w:rsidRDefault="00972383" w:rsidP="00485C96">
                          <w:pPr>
                            <w:rPr>
                              <w:rFonts w:ascii="Segoe UI Light" w:hAnsi="Segoe UI Light" w:cs="Segoe UI Light"/>
                              <w:color w:val="FFFFFF"/>
                              <w:sz w:val="32"/>
                              <w:szCs w:val="32"/>
                            </w:rPr>
                          </w:pPr>
                          <w:r w:rsidRPr="00205849">
                            <w:rPr>
                              <w:rFonts w:ascii="Segoe UI Light" w:hAnsi="Segoe UI Light" w:cs="Segoe UI Light"/>
                              <w:color w:val="FFFFFF"/>
                              <w:sz w:val="32"/>
                              <w:szCs w:val="32"/>
                            </w:rPr>
                            <w:t>Power BI Report</w:t>
                          </w:r>
                        </w:p>
                        <w:p w14:paraId="3A2B56D5" w14:textId="55A80FE9" w:rsidR="00972383" w:rsidRPr="00972383" w:rsidRDefault="00000000" w:rsidP="00485C96">
                          <w:pPr>
                            <w:rPr>
                              <w:rFonts w:ascii="Segoe UI Light" w:hAnsi="Segoe UI Light" w:cs="Segoe UI Light"/>
                              <w:color w:val="FFFFFF"/>
                              <w:sz w:val="32"/>
                              <w:szCs w:val="32"/>
                              <w:lang w:val="it-IT"/>
                            </w:rPr>
                          </w:pPr>
                          <w:hyperlink r:id="rId12" w:history="1">
                            <w:r w:rsidR="00543CC1" w:rsidRPr="00972383">
                              <w:rPr>
                                <w:rStyle w:val="Hyperlink"/>
                                <w:rFonts w:ascii="Segoe UI Light" w:hAnsi="Segoe UI Light" w:cs="Segoe UI Light"/>
                                <w:sz w:val="32"/>
                                <w:szCs w:val="32"/>
                                <w:lang w:val="it-IT"/>
                              </w:rPr>
                              <w:t>Superstore Dataset</w:t>
                            </w:r>
                          </w:hyperlink>
                        </w:p>
                        <w:p w14:paraId="31595960" w14:textId="2A0531EB" w:rsidR="00BE360D" w:rsidRPr="00972383" w:rsidRDefault="00543CC1" w:rsidP="00676031">
                          <w:pPr>
                            <w:rPr>
                              <w:rFonts w:ascii="Segoe UI Light" w:hAnsi="Segoe UI Light" w:cs="Segoe UI Light"/>
                              <w:color w:val="FFFFFF"/>
                              <w:sz w:val="60"/>
                              <w:szCs w:val="60"/>
                              <w:lang w:val="it-IT"/>
                            </w:rPr>
                          </w:pPr>
                          <w:r w:rsidRPr="00972383">
                            <w:rPr>
                              <w:rFonts w:ascii="Segoe UI Light" w:hAnsi="Segoe UI Light" w:cs="Segoe UI Light"/>
                              <w:color w:val="FFFFFF"/>
                              <w:sz w:val="24"/>
                              <w:szCs w:val="32"/>
                              <w:lang w:val="it-IT"/>
                            </w:rPr>
                            <w:t>10/01/2023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2608" behindDoc="0" locked="0" layoutInCell="1" allowOverlap="1" wp14:anchorId="039B6FBD" wp14:editId="7189AE1F">
            <wp:simplePos x="0" y="0"/>
            <wp:positionH relativeFrom="column">
              <wp:posOffset>-415556</wp:posOffset>
            </wp:positionH>
            <wp:positionV relativeFrom="paragraph">
              <wp:posOffset>-655010</wp:posOffset>
            </wp:positionV>
            <wp:extent cx="2732405" cy="612140"/>
            <wp:effectExtent l="0" t="0" r="0" b="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439" behindDoc="0" locked="0" layoutInCell="1" allowOverlap="1" wp14:anchorId="5E6A19B0" wp14:editId="5B43F847">
                <wp:simplePos x="0" y="0"/>
                <wp:positionH relativeFrom="page">
                  <wp:align>right</wp:align>
                </wp:positionH>
                <wp:positionV relativeFrom="paragraph">
                  <wp:posOffset>-909320</wp:posOffset>
                </wp:positionV>
                <wp:extent cx="7767320" cy="7019925"/>
                <wp:effectExtent l="0" t="0" r="24130" b="28575"/>
                <wp:wrapNone/>
                <wp:docPr id="1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67320" cy="701992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38000"/>
                          </a:sysClr>
                        </a:solidFill>
                        <a:ln w="12700" cap="flat" cmpd="sng" algn="ctr">
                          <a:solidFill>
                            <a:sysClr val="window" lastClr="FFFFFF">
                              <a:alpha val="1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5D6B80" id="Rectangle 3" o:spid="_x0000_s1026" style="position:absolute;margin-left:560.4pt;margin-top:-71.6pt;width:611.6pt;height:552.75pt;z-index:251645439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" fillcolor="window" strokecolor="window" strokeweight="1pt">
                <v:fill opacity="24929f"/>
                <v:stroke opacity="6682f"/>
                <v:path arrowok="t"/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7488" behindDoc="1" locked="0" layoutInCell="1" allowOverlap="1" wp14:anchorId="2B2C40AC" wp14:editId="599893AF">
            <wp:simplePos x="0" y="0"/>
            <wp:positionH relativeFrom="column">
              <wp:posOffset>-701749</wp:posOffset>
            </wp:positionH>
            <wp:positionV relativeFrom="paragraph">
              <wp:posOffset>-1014892</wp:posOffset>
            </wp:positionV>
            <wp:extent cx="7572375" cy="5200015"/>
            <wp:effectExtent l="0" t="0" r="0" b="0"/>
            <wp:wrapNone/>
            <wp:docPr id="2" name="Picture 1" descr="C:\Users\Pamela.Bissett\AppData\Local\Microsoft\Windows\INetCache\Content.Word\AdobeStock_604708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mela.Bissett\AppData\Local\Microsoft\Windows\INetCache\Content.Word\AdobeStock_60470810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375" cy="520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762B">
        <w:rPr>
          <w:noProof/>
        </w:rPr>
        <mc:AlternateContent>
          <mc:Choice Requires="wps">
            <w:drawing>
              <wp:anchor distT="0" distB="0" distL="114299" distR="114299" simplePos="0" relativeHeight="251649536" behindDoc="0" locked="0" layoutInCell="1" allowOverlap="1" wp14:anchorId="6BD0D7E2" wp14:editId="4D668859">
                <wp:simplePos x="0" y="0"/>
                <wp:positionH relativeFrom="column">
                  <wp:posOffset>-914401</wp:posOffset>
                </wp:positionH>
                <wp:positionV relativeFrom="paragraph">
                  <wp:posOffset>2806700</wp:posOffset>
                </wp:positionV>
                <wp:extent cx="0" cy="7012940"/>
                <wp:effectExtent l="0" t="0" r="19050" b="16510"/>
                <wp:wrapNone/>
                <wp:docPr id="8" name="Straight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701294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6C9EA2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D1CF4F" id="Straight Connector 8" o:spid="_x0000_s1026" style="position:absolute;z-index:2516495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1in,221pt" to="-1in,77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" strokecolor="#6c9ea2" strokeweight=".5pt">
                <v:stroke joinstyle="miter"/>
                <o:lock v:ext="edit" shapetype="f"/>
              </v:line>
            </w:pict>
          </mc:Fallback>
        </mc:AlternateContent>
      </w:r>
    </w:p>
    <w:p w14:paraId="6FBE1103" w14:textId="02E70C61" w:rsidR="00207F66" w:rsidRDefault="00207F66">
      <w:bookmarkStart w:id="0" w:name="_Hlk492887352"/>
      <w:bookmarkEnd w:id="0"/>
      <w: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15676928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9F88FD" w14:textId="77777777" w:rsidR="00A6762B" w:rsidRDefault="00A6762B" w:rsidP="00CD4CDB">
          <w:pPr>
            <w:pStyle w:val="TOCHeading"/>
            <w:numPr>
              <w:ilvl w:val="0"/>
              <w:numId w:val="0"/>
            </w:numPr>
          </w:pPr>
          <w:r>
            <w:t>Table of Contents</w:t>
          </w:r>
        </w:p>
        <w:p w14:paraId="4B88E136" w14:textId="608845D5" w:rsidR="00D73F14" w:rsidRDefault="00A6762B">
          <w:pPr>
            <w:pStyle w:val="TOC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020233" w:history="1">
            <w:r w:rsidR="00D73F14" w:rsidRPr="00194780">
              <w:rPr>
                <w:rStyle w:val="Hyperlink"/>
                <w:rFonts w:cs="Segoe UI"/>
                <w:noProof/>
                <w:lang w:eastAsia="en-GB"/>
              </w:rPr>
              <w:t>1.</w:t>
            </w:r>
            <w:r w:rsidR="00D73F1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D73F14" w:rsidRPr="00194780">
              <w:rPr>
                <w:rStyle w:val="Hyperlink"/>
                <w:rFonts w:cs="Segoe UI"/>
                <w:noProof/>
                <w:lang w:eastAsia="en-GB"/>
              </w:rPr>
              <w:t>OVERVIEW</w:t>
            </w:r>
            <w:r w:rsidR="00D73F14">
              <w:rPr>
                <w:noProof/>
                <w:webHidden/>
              </w:rPr>
              <w:tab/>
            </w:r>
            <w:r w:rsidR="00D73F14">
              <w:rPr>
                <w:noProof/>
                <w:webHidden/>
              </w:rPr>
              <w:fldChar w:fldCharType="begin"/>
            </w:r>
            <w:r w:rsidR="00D73F14">
              <w:rPr>
                <w:noProof/>
                <w:webHidden/>
              </w:rPr>
              <w:instrText xml:space="preserve"> PAGEREF _Toc125020233 \h </w:instrText>
            </w:r>
            <w:r w:rsidR="00D73F14">
              <w:rPr>
                <w:noProof/>
                <w:webHidden/>
              </w:rPr>
            </w:r>
            <w:r w:rsidR="00D73F14">
              <w:rPr>
                <w:noProof/>
                <w:webHidden/>
              </w:rPr>
              <w:fldChar w:fldCharType="separate"/>
            </w:r>
            <w:r w:rsidR="00D73F14">
              <w:rPr>
                <w:noProof/>
                <w:webHidden/>
              </w:rPr>
              <w:t>3</w:t>
            </w:r>
            <w:r w:rsidR="00D73F14">
              <w:rPr>
                <w:noProof/>
                <w:webHidden/>
              </w:rPr>
              <w:fldChar w:fldCharType="end"/>
            </w:r>
          </w:hyperlink>
        </w:p>
        <w:p w14:paraId="5D34C156" w14:textId="02ECD3D6" w:rsidR="00D73F14" w:rsidRDefault="00000000">
          <w:pPr>
            <w:pStyle w:val="TOC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125020234" w:history="1">
            <w:r w:rsidR="00D73F14" w:rsidRPr="00194780">
              <w:rPr>
                <w:rStyle w:val="Hyperlink"/>
                <w:rFonts w:cs="Segoe UI"/>
                <w:noProof/>
                <w:lang w:eastAsia="en-GB"/>
              </w:rPr>
              <w:t>1.1.</w:t>
            </w:r>
            <w:r w:rsidR="00D73F1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D73F14" w:rsidRPr="00194780">
              <w:rPr>
                <w:rStyle w:val="Hyperlink"/>
                <w:rFonts w:cs="Segoe UI"/>
                <w:noProof/>
                <w:lang w:eastAsia="en-GB"/>
              </w:rPr>
              <w:t>Purpose</w:t>
            </w:r>
            <w:r w:rsidR="00D73F14">
              <w:rPr>
                <w:noProof/>
                <w:webHidden/>
              </w:rPr>
              <w:tab/>
            </w:r>
            <w:r w:rsidR="00D73F14">
              <w:rPr>
                <w:noProof/>
                <w:webHidden/>
              </w:rPr>
              <w:fldChar w:fldCharType="begin"/>
            </w:r>
            <w:r w:rsidR="00D73F14">
              <w:rPr>
                <w:noProof/>
                <w:webHidden/>
              </w:rPr>
              <w:instrText xml:space="preserve"> PAGEREF _Toc125020234 \h </w:instrText>
            </w:r>
            <w:r w:rsidR="00D73F14">
              <w:rPr>
                <w:noProof/>
                <w:webHidden/>
              </w:rPr>
            </w:r>
            <w:r w:rsidR="00D73F14">
              <w:rPr>
                <w:noProof/>
                <w:webHidden/>
              </w:rPr>
              <w:fldChar w:fldCharType="separate"/>
            </w:r>
            <w:r w:rsidR="00D73F14">
              <w:rPr>
                <w:noProof/>
                <w:webHidden/>
              </w:rPr>
              <w:t>3</w:t>
            </w:r>
            <w:r w:rsidR="00D73F14">
              <w:rPr>
                <w:noProof/>
                <w:webHidden/>
              </w:rPr>
              <w:fldChar w:fldCharType="end"/>
            </w:r>
          </w:hyperlink>
        </w:p>
        <w:p w14:paraId="4BE9EF96" w14:textId="05FB07F7" w:rsidR="00D73F14" w:rsidRDefault="00000000">
          <w:pPr>
            <w:pStyle w:val="TOC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125020235" w:history="1">
            <w:r w:rsidR="00D73F14" w:rsidRPr="00194780">
              <w:rPr>
                <w:rStyle w:val="Hyperlink"/>
                <w:noProof/>
                <w:lang w:eastAsia="en-GB"/>
              </w:rPr>
              <w:t>1.2.</w:t>
            </w:r>
            <w:r w:rsidR="00D73F1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D73F14" w:rsidRPr="00194780">
              <w:rPr>
                <w:rStyle w:val="Hyperlink"/>
                <w:noProof/>
                <w:lang w:eastAsia="en-GB"/>
              </w:rPr>
              <w:t>Dataset Documentation</w:t>
            </w:r>
            <w:r w:rsidR="00D73F14">
              <w:rPr>
                <w:noProof/>
                <w:webHidden/>
              </w:rPr>
              <w:tab/>
            </w:r>
            <w:r w:rsidR="00D73F14">
              <w:rPr>
                <w:noProof/>
                <w:webHidden/>
              </w:rPr>
              <w:fldChar w:fldCharType="begin"/>
            </w:r>
            <w:r w:rsidR="00D73F14">
              <w:rPr>
                <w:noProof/>
                <w:webHidden/>
              </w:rPr>
              <w:instrText xml:space="preserve"> PAGEREF _Toc125020235 \h </w:instrText>
            </w:r>
            <w:r w:rsidR="00D73F14">
              <w:rPr>
                <w:noProof/>
                <w:webHidden/>
              </w:rPr>
            </w:r>
            <w:r w:rsidR="00D73F14">
              <w:rPr>
                <w:noProof/>
                <w:webHidden/>
              </w:rPr>
              <w:fldChar w:fldCharType="separate"/>
            </w:r>
            <w:r w:rsidR="00D73F14">
              <w:rPr>
                <w:noProof/>
                <w:webHidden/>
              </w:rPr>
              <w:t>3</w:t>
            </w:r>
            <w:r w:rsidR="00D73F14">
              <w:rPr>
                <w:noProof/>
                <w:webHidden/>
              </w:rPr>
              <w:fldChar w:fldCharType="end"/>
            </w:r>
          </w:hyperlink>
        </w:p>
        <w:p w14:paraId="6899242F" w14:textId="562818E7" w:rsidR="00D73F14" w:rsidRDefault="00000000">
          <w:pPr>
            <w:pStyle w:val="TOC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125020236" w:history="1">
            <w:r w:rsidR="00D73F14" w:rsidRPr="00194780">
              <w:rPr>
                <w:rStyle w:val="Hyperlink"/>
                <w:noProof/>
                <w:lang w:eastAsia="en-GB"/>
              </w:rPr>
              <w:t>2.</w:t>
            </w:r>
            <w:r w:rsidR="00D73F1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D73F14" w:rsidRPr="00194780">
              <w:rPr>
                <w:rStyle w:val="Hyperlink"/>
                <w:noProof/>
                <w:lang w:eastAsia="en-GB"/>
              </w:rPr>
              <w:t>DATA IMPORT, TRANSFORM AND MODEL</w:t>
            </w:r>
            <w:r w:rsidR="00D73F14">
              <w:rPr>
                <w:noProof/>
                <w:webHidden/>
              </w:rPr>
              <w:tab/>
            </w:r>
            <w:r w:rsidR="00D73F14">
              <w:rPr>
                <w:noProof/>
                <w:webHidden/>
              </w:rPr>
              <w:fldChar w:fldCharType="begin"/>
            </w:r>
            <w:r w:rsidR="00D73F14">
              <w:rPr>
                <w:noProof/>
                <w:webHidden/>
              </w:rPr>
              <w:instrText xml:space="preserve"> PAGEREF _Toc125020236 \h </w:instrText>
            </w:r>
            <w:r w:rsidR="00D73F14">
              <w:rPr>
                <w:noProof/>
                <w:webHidden/>
              </w:rPr>
            </w:r>
            <w:r w:rsidR="00D73F14">
              <w:rPr>
                <w:noProof/>
                <w:webHidden/>
              </w:rPr>
              <w:fldChar w:fldCharType="separate"/>
            </w:r>
            <w:r w:rsidR="00D73F14">
              <w:rPr>
                <w:noProof/>
                <w:webHidden/>
              </w:rPr>
              <w:t>4</w:t>
            </w:r>
            <w:r w:rsidR="00D73F14">
              <w:rPr>
                <w:noProof/>
                <w:webHidden/>
              </w:rPr>
              <w:fldChar w:fldCharType="end"/>
            </w:r>
          </w:hyperlink>
        </w:p>
        <w:p w14:paraId="560DFEFB" w14:textId="2B7B6F43" w:rsidR="00D73F14" w:rsidRDefault="00000000">
          <w:pPr>
            <w:pStyle w:val="TOC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125020237" w:history="1">
            <w:r w:rsidR="00D73F14" w:rsidRPr="00194780">
              <w:rPr>
                <w:rStyle w:val="Hyperlink"/>
                <w:noProof/>
                <w:lang w:eastAsia="en-GB"/>
              </w:rPr>
              <w:t>2.1.</w:t>
            </w:r>
            <w:r w:rsidR="00D73F1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D73F14" w:rsidRPr="00194780">
              <w:rPr>
                <w:rStyle w:val="Hyperlink"/>
                <w:noProof/>
                <w:lang w:eastAsia="en-GB"/>
              </w:rPr>
              <w:t>Import</w:t>
            </w:r>
            <w:r w:rsidR="00D73F14">
              <w:rPr>
                <w:noProof/>
                <w:webHidden/>
              </w:rPr>
              <w:tab/>
            </w:r>
            <w:r w:rsidR="00D73F14">
              <w:rPr>
                <w:noProof/>
                <w:webHidden/>
              </w:rPr>
              <w:fldChar w:fldCharType="begin"/>
            </w:r>
            <w:r w:rsidR="00D73F14">
              <w:rPr>
                <w:noProof/>
                <w:webHidden/>
              </w:rPr>
              <w:instrText xml:space="preserve"> PAGEREF _Toc125020237 \h </w:instrText>
            </w:r>
            <w:r w:rsidR="00D73F14">
              <w:rPr>
                <w:noProof/>
                <w:webHidden/>
              </w:rPr>
            </w:r>
            <w:r w:rsidR="00D73F14">
              <w:rPr>
                <w:noProof/>
                <w:webHidden/>
              </w:rPr>
              <w:fldChar w:fldCharType="separate"/>
            </w:r>
            <w:r w:rsidR="00D73F14">
              <w:rPr>
                <w:noProof/>
                <w:webHidden/>
              </w:rPr>
              <w:t>4</w:t>
            </w:r>
            <w:r w:rsidR="00D73F14">
              <w:rPr>
                <w:noProof/>
                <w:webHidden/>
              </w:rPr>
              <w:fldChar w:fldCharType="end"/>
            </w:r>
          </w:hyperlink>
        </w:p>
        <w:p w14:paraId="71FBD034" w14:textId="425A8EFE" w:rsidR="00D73F14" w:rsidRDefault="00000000">
          <w:pPr>
            <w:pStyle w:val="TOC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125020238" w:history="1">
            <w:r w:rsidR="00D73F14" w:rsidRPr="00194780">
              <w:rPr>
                <w:rStyle w:val="Hyperlink"/>
                <w:noProof/>
                <w:lang w:eastAsia="en-GB"/>
              </w:rPr>
              <w:t>2.2.</w:t>
            </w:r>
            <w:r w:rsidR="00D73F1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D73F14" w:rsidRPr="00194780">
              <w:rPr>
                <w:rStyle w:val="Hyperlink"/>
                <w:noProof/>
                <w:lang w:eastAsia="en-GB"/>
              </w:rPr>
              <w:t>Power Query Editor</w:t>
            </w:r>
            <w:r w:rsidR="00D73F14">
              <w:rPr>
                <w:noProof/>
                <w:webHidden/>
              </w:rPr>
              <w:tab/>
            </w:r>
            <w:r w:rsidR="00D73F14">
              <w:rPr>
                <w:noProof/>
                <w:webHidden/>
              </w:rPr>
              <w:fldChar w:fldCharType="begin"/>
            </w:r>
            <w:r w:rsidR="00D73F14">
              <w:rPr>
                <w:noProof/>
                <w:webHidden/>
              </w:rPr>
              <w:instrText xml:space="preserve"> PAGEREF _Toc125020238 \h </w:instrText>
            </w:r>
            <w:r w:rsidR="00D73F14">
              <w:rPr>
                <w:noProof/>
                <w:webHidden/>
              </w:rPr>
            </w:r>
            <w:r w:rsidR="00D73F14">
              <w:rPr>
                <w:noProof/>
                <w:webHidden/>
              </w:rPr>
              <w:fldChar w:fldCharType="separate"/>
            </w:r>
            <w:r w:rsidR="00D73F14">
              <w:rPr>
                <w:noProof/>
                <w:webHidden/>
              </w:rPr>
              <w:t>4</w:t>
            </w:r>
            <w:r w:rsidR="00D73F14">
              <w:rPr>
                <w:noProof/>
                <w:webHidden/>
              </w:rPr>
              <w:fldChar w:fldCharType="end"/>
            </w:r>
          </w:hyperlink>
        </w:p>
        <w:p w14:paraId="646F3FBE" w14:textId="684B9A1F" w:rsidR="00D73F14" w:rsidRDefault="00000000">
          <w:pPr>
            <w:pStyle w:val="TOC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125020239" w:history="1">
            <w:r w:rsidR="00D73F14" w:rsidRPr="00194780">
              <w:rPr>
                <w:rStyle w:val="Hyperlink"/>
                <w:noProof/>
                <w:lang w:eastAsia="en-GB"/>
              </w:rPr>
              <w:t>2.3.</w:t>
            </w:r>
            <w:r w:rsidR="00D73F1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D73F14" w:rsidRPr="00194780">
              <w:rPr>
                <w:rStyle w:val="Hyperlink"/>
                <w:noProof/>
                <w:lang w:eastAsia="en-GB"/>
              </w:rPr>
              <w:t>New Date Table</w:t>
            </w:r>
            <w:r w:rsidR="00D73F14">
              <w:rPr>
                <w:noProof/>
                <w:webHidden/>
              </w:rPr>
              <w:tab/>
            </w:r>
            <w:r w:rsidR="00D73F14">
              <w:rPr>
                <w:noProof/>
                <w:webHidden/>
              </w:rPr>
              <w:fldChar w:fldCharType="begin"/>
            </w:r>
            <w:r w:rsidR="00D73F14">
              <w:rPr>
                <w:noProof/>
                <w:webHidden/>
              </w:rPr>
              <w:instrText xml:space="preserve"> PAGEREF _Toc125020239 \h </w:instrText>
            </w:r>
            <w:r w:rsidR="00D73F14">
              <w:rPr>
                <w:noProof/>
                <w:webHidden/>
              </w:rPr>
            </w:r>
            <w:r w:rsidR="00D73F14">
              <w:rPr>
                <w:noProof/>
                <w:webHidden/>
              </w:rPr>
              <w:fldChar w:fldCharType="separate"/>
            </w:r>
            <w:r w:rsidR="00D73F14">
              <w:rPr>
                <w:noProof/>
                <w:webHidden/>
              </w:rPr>
              <w:t>6</w:t>
            </w:r>
            <w:r w:rsidR="00D73F14">
              <w:rPr>
                <w:noProof/>
                <w:webHidden/>
              </w:rPr>
              <w:fldChar w:fldCharType="end"/>
            </w:r>
          </w:hyperlink>
        </w:p>
        <w:p w14:paraId="1AED48BF" w14:textId="71396077" w:rsidR="00D73F14" w:rsidRDefault="00000000">
          <w:pPr>
            <w:pStyle w:val="TOC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125020240" w:history="1">
            <w:r w:rsidR="00D73F14" w:rsidRPr="00194780">
              <w:rPr>
                <w:rStyle w:val="Hyperlink"/>
                <w:noProof/>
                <w:lang w:eastAsia="en-GB"/>
              </w:rPr>
              <w:t>2.4.</w:t>
            </w:r>
            <w:r w:rsidR="00D73F1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D73F14" w:rsidRPr="00194780">
              <w:rPr>
                <w:rStyle w:val="Hyperlink"/>
                <w:noProof/>
                <w:lang w:eastAsia="en-GB"/>
              </w:rPr>
              <w:t>Modelling</w:t>
            </w:r>
            <w:r w:rsidR="00D73F14">
              <w:rPr>
                <w:noProof/>
                <w:webHidden/>
              </w:rPr>
              <w:tab/>
            </w:r>
            <w:r w:rsidR="00D73F14">
              <w:rPr>
                <w:noProof/>
                <w:webHidden/>
              </w:rPr>
              <w:fldChar w:fldCharType="begin"/>
            </w:r>
            <w:r w:rsidR="00D73F14">
              <w:rPr>
                <w:noProof/>
                <w:webHidden/>
              </w:rPr>
              <w:instrText xml:space="preserve"> PAGEREF _Toc125020240 \h </w:instrText>
            </w:r>
            <w:r w:rsidR="00D73F14">
              <w:rPr>
                <w:noProof/>
                <w:webHidden/>
              </w:rPr>
            </w:r>
            <w:r w:rsidR="00D73F14">
              <w:rPr>
                <w:noProof/>
                <w:webHidden/>
              </w:rPr>
              <w:fldChar w:fldCharType="separate"/>
            </w:r>
            <w:r w:rsidR="00D73F14">
              <w:rPr>
                <w:noProof/>
                <w:webHidden/>
              </w:rPr>
              <w:t>6</w:t>
            </w:r>
            <w:r w:rsidR="00D73F14">
              <w:rPr>
                <w:noProof/>
                <w:webHidden/>
              </w:rPr>
              <w:fldChar w:fldCharType="end"/>
            </w:r>
          </w:hyperlink>
        </w:p>
        <w:p w14:paraId="1C0C905F" w14:textId="5E3F3E78" w:rsidR="00D73F14" w:rsidRDefault="00000000">
          <w:pPr>
            <w:pStyle w:val="TOC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125020241" w:history="1">
            <w:r w:rsidR="00D73F14" w:rsidRPr="00194780">
              <w:rPr>
                <w:rStyle w:val="Hyperlink"/>
                <w:noProof/>
                <w:lang w:eastAsia="en-GB"/>
              </w:rPr>
              <w:t>3.</w:t>
            </w:r>
            <w:r w:rsidR="00D73F1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D73F14" w:rsidRPr="00194780">
              <w:rPr>
                <w:rStyle w:val="Hyperlink"/>
                <w:noProof/>
                <w:lang w:eastAsia="en-GB"/>
              </w:rPr>
              <w:t>REPORTS</w:t>
            </w:r>
            <w:r w:rsidR="00D73F14">
              <w:rPr>
                <w:noProof/>
                <w:webHidden/>
              </w:rPr>
              <w:tab/>
            </w:r>
            <w:r w:rsidR="00D73F14">
              <w:rPr>
                <w:noProof/>
                <w:webHidden/>
              </w:rPr>
              <w:fldChar w:fldCharType="begin"/>
            </w:r>
            <w:r w:rsidR="00D73F14">
              <w:rPr>
                <w:noProof/>
                <w:webHidden/>
              </w:rPr>
              <w:instrText xml:space="preserve"> PAGEREF _Toc125020241 \h </w:instrText>
            </w:r>
            <w:r w:rsidR="00D73F14">
              <w:rPr>
                <w:noProof/>
                <w:webHidden/>
              </w:rPr>
            </w:r>
            <w:r w:rsidR="00D73F14">
              <w:rPr>
                <w:noProof/>
                <w:webHidden/>
              </w:rPr>
              <w:fldChar w:fldCharType="separate"/>
            </w:r>
            <w:r w:rsidR="00D73F14">
              <w:rPr>
                <w:noProof/>
                <w:webHidden/>
              </w:rPr>
              <w:t>7</w:t>
            </w:r>
            <w:r w:rsidR="00D73F14">
              <w:rPr>
                <w:noProof/>
                <w:webHidden/>
              </w:rPr>
              <w:fldChar w:fldCharType="end"/>
            </w:r>
          </w:hyperlink>
        </w:p>
        <w:p w14:paraId="290B3CD8" w14:textId="012EFBA5" w:rsidR="00D73F14" w:rsidRDefault="00000000">
          <w:pPr>
            <w:pStyle w:val="TOC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125020242" w:history="1">
            <w:r w:rsidR="00D73F14" w:rsidRPr="00194780">
              <w:rPr>
                <w:rStyle w:val="Hyperlink"/>
                <w:noProof/>
                <w:lang w:eastAsia="en-GB"/>
              </w:rPr>
              <w:t>3.1.</w:t>
            </w:r>
            <w:r w:rsidR="00D73F1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D73F14" w:rsidRPr="00194780">
              <w:rPr>
                <w:rStyle w:val="Hyperlink"/>
                <w:noProof/>
                <w:lang w:eastAsia="en-GB"/>
              </w:rPr>
              <w:t>Exploratory (More Fun One)</w:t>
            </w:r>
            <w:r w:rsidR="00D73F14">
              <w:rPr>
                <w:noProof/>
                <w:webHidden/>
              </w:rPr>
              <w:tab/>
            </w:r>
            <w:r w:rsidR="00D73F14">
              <w:rPr>
                <w:noProof/>
                <w:webHidden/>
              </w:rPr>
              <w:fldChar w:fldCharType="begin"/>
            </w:r>
            <w:r w:rsidR="00D73F14">
              <w:rPr>
                <w:noProof/>
                <w:webHidden/>
              </w:rPr>
              <w:instrText xml:space="preserve"> PAGEREF _Toc125020242 \h </w:instrText>
            </w:r>
            <w:r w:rsidR="00D73F14">
              <w:rPr>
                <w:noProof/>
                <w:webHidden/>
              </w:rPr>
            </w:r>
            <w:r w:rsidR="00D73F14">
              <w:rPr>
                <w:noProof/>
                <w:webHidden/>
              </w:rPr>
              <w:fldChar w:fldCharType="separate"/>
            </w:r>
            <w:r w:rsidR="00D73F14">
              <w:rPr>
                <w:noProof/>
                <w:webHidden/>
              </w:rPr>
              <w:t>7</w:t>
            </w:r>
            <w:r w:rsidR="00D73F14">
              <w:rPr>
                <w:noProof/>
                <w:webHidden/>
              </w:rPr>
              <w:fldChar w:fldCharType="end"/>
            </w:r>
          </w:hyperlink>
        </w:p>
        <w:p w14:paraId="2F29E404" w14:textId="21436C3C" w:rsidR="00D73F14" w:rsidRDefault="00000000">
          <w:pPr>
            <w:pStyle w:val="TOC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125020243" w:history="1">
            <w:r w:rsidR="00D73F14" w:rsidRPr="00194780">
              <w:rPr>
                <w:rStyle w:val="Hyperlink"/>
                <w:noProof/>
                <w:lang w:eastAsia="en-GB"/>
              </w:rPr>
              <w:t>3.2.</w:t>
            </w:r>
            <w:r w:rsidR="00D73F1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D73F14" w:rsidRPr="00194780">
              <w:rPr>
                <w:rStyle w:val="Hyperlink"/>
                <w:noProof/>
                <w:lang w:eastAsia="en-GB"/>
              </w:rPr>
              <w:t>Financial</w:t>
            </w:r>
            <w:r w:rsidR="00D73F14">
              <w:rPr>
                <w:noProof/>
                <w:webHidden/>
              </w:rPr>
              <w:tab/>
            </w:r>
            <w:r w:rsidR="00D73F14">
              <w:rPr>
                <w:noProof/>
                <w:webHidden/>
              </w:rPr>
              <w:fldChar w:fldCharType="begin"/>
            </w:r>
            <w:r w:rsidR="00D73F14">
              <w:rPr>
                <w:noProof/>
                <w:webHidden/>
              </w:rPr>
              <w:instrText xml:space="preserve"> PAGEREF _Toc125020243 \h </w:instrText>
            </w:r>
            <w:r w:rsidR="00D73F14">
              <w:rPr>
                <w:noProof/>
                <w:webHidden/>
              </w:rPr>
            </w:r>
            <w:r w:rsidR="00D73F14">
              <w:rPr>
                <w:noProof/>
                <w:webHidden/>
              </w:rPr>
              <w:fldChar w:fldCharType="separate"/>
            </w:r>
            <w:r w:rsidR="00D73F14">
              <w:rPr>
                <w:noProof/>
                <w:webHidden/>
              </w:rPr>
              <w:t>7</w:t>
            </w:r>
            <w:r w:rsidR="00D73F14">
              <w:rPr>
                <w:noProof/>
                <w:webHidden/>
              </w:rPr>
              <w:fldChar w:fldCharType="end"/>
            </w:r>
          </w:hyperlink>
        </w:p>
        <w:p w14:paraId="751D341C" w14:textId="3FE4759F" w:rsidR="00D73F14" w:rsidRDefault="00000000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125020244" w:history="1">
            <w:r w:rsidR="00D73F14" w:rsidRPr="00194780">
              <w:rPr>
                <w:rStyle w:val="Hyperlink"/>
                <w:noProof/>
                <w:lang w:eastAsia="en-GB"/>
              </w:rPr>
              <w:t>4.</w:t>
            </w:r>
            <w:r w:rsidR="00D73F14">
              <w:rPr>
                <w:noProof/>
                <w:webHidden/>
              </w:rPr>
              <w:tab/>
            </w:r>
            <w:r w:rsidR="00D73F14">
              <w:rPr>
                <w:noProof/>
                <w:webHidden/>
              </w:rPr>
              <w:fldChar w:fldCharType="begin"/>
            </w:r>
            <w:r w:rsidR="00D73F14">
              <w:rPr>
                <w:noProof/>
                <w:webHidden/>
              </w:rPr>
              <w:instrText xml:space="preserve"> PAGEREF _Toc125020244 \h </w:instrText>
            </w:r>
            <w:r w:rsidR="00D73F14">
              <w:rPr>
                <w:noProof/>
                <w:webHidden/>
              </w:rPr>
            </w:r>
            <w:r w:rsidR="00D73F14">
              <w:rPr>
                <w:noProof/>
                <w:webHidden/>
              </w:rPr>
              <w:fldChar w:fldCharType="separate"/>
            </w:r>
            <w:r w:rsidR="00D73F14">
              <w:rPr>
                <w:noProof/>
                <w:webHidden/>
              </w:rPr>
              <w:t>7</w:t>
            </w:r>
            <w:r w:rsidR="00D73F14">
              <w:rPr>
                <w:noProof/>
                <w:webHidden/>
              </w:rPr>
              <w:fldChar w:fldCharType="end"/>
            </w:r>
          </w:hyperlink>
        </w:p>
        <w:p w14:paraId="7C64FB06" w14:textId="5C6999B5" w:rsidR="00D73F14" w:rsidRDefault="00000000">
          <w:pPr>
            <w:pStyle w:val="TOC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125020245" w:history="1">
            <w:r w:rsidR="00D73F14" w:rsidRPr="00194780">
              <w:rPr>
                <w:rStyle w:val="Hyperlink"/>
                <w:noProof/>
                <w:lang w:eastAsia="en-GB"/>
              </w:rPr>
              <w:t>4.1.</w:t>
            </w:r>
            <w:r w:rsidR="00D73F1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D73F14" w:rsidRPr="00194780">
              <w:rPr>
                <w:rStyle w:val="Hyperlink"/>
                <w:noProof/>
                <w:lang w:eastAsia="en-GB"/>
              </w:rPr>
              <w:t>FAQS</w:t>
            </w:r>
            <w:r w:rsidR="00D73F14">
              <w:rPr>
                <w:noProof/>
                <w:webHidden/>
              </w:rPr>
              <w:tab/>
            </w:r>
            <w:r w:rsidR="00D73F14">
              <w:rPr>
                <w:noProof/>
                <w:webHidden/>
              </w:rPr>
              <w:fldChar w:fldCharType="begin"/>
            </w:r>
            <w:r w:rsidR="00D73F14">
              <w:rPr>
                <w:noProof/>
                <w:webHidden/>
              </w:rPr>
              <w:instrText xml:space="preserve"> PAGEREF _Toc125020245 \h </w:instrText>
            </w:r>
            <w:r w:rsidR="00D73F14">
              <w:rPr>
                <w:noProof/>
                <w:webHidden/>
              </w:rPr>
            </w:r>
            <w:r w:rsidR="00D73F14">
              <w:rPr>
                <w:noProof/>
                <w:webHidden/>
              </w:rPr>
              <w:fldChar w:fldCharType="separate"/>
            </w:r>
            <w:r w:rsidR="00D73F14">
              <w:rPr>
                <w:noProof/>
                <w:webHidden/>
              </w:rPr>
              <w:t>7</w:t>
            </w:r>
            <w:r w:rsidR="00D73F14">
              <w:rPr>
                <w:noProof/>
                <w:webHidden/>
              </w:rPr>
              <w:fldChar w:fldCharType="end"/>
            </w:r>
          </w:hyperlink>
        </w:p>
        <w:p w14:paraId="48FF01E7" w14:textId="42851E5B" w:rsidR="00D73F14" w:rsidRDefault="00000000">
          <w:pPr>
            <w:pStyle w:val="TOC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125020246" w:history="1">
            <w:r w:rsidR="00D73F14" w:rsidRPr="00194780">
              <w:rPr>
                <w:rStyle w:val="Hyperlink"/>
                <w:noProof/>
                <w:lang w:eastAsia="en-GB"/>
              </w:rPr>
              <w:t>4.2.</w:t>
            </w:r>
            <w:r w:rsidR="00D73F1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D73F14" w:rsidRPr="00194780">
              <w:rPr>
                <w:rStyle w:val="Hyperlink"/>
                <w:noProof/>
                <w:lang w:eastAsia="en-GB"/>
              </w:rPr>
              <w:t>Links</w:t>
            </w:r>
            <w:r w:rsidR="00D73F14">
              <w:rPr>
                <w:noProof/>
                <w:webHidden/>
              </w:rPr>
              <w:tab/>
            </w:r>
            <w:r w:rsidR="00D73F14">
              <w:rPr>
                <w:noProof/>
                <w:webHidden/>
              </w:rPr>
              <w:fldChar w:fldCharType="begin"/>
            </w:r>
            <w:r w:rsidR="00D73F14">
              <w:rPr>
                <w:noProof/>
                <w:webHidden/>
              </w:rPr>
              <w:instrText xml:space="preserve"> PAGEREF _Toc125020246 \h </w:instrText>
            </w:r>
            <w:r w:rsidR="00D73F14">
              <w:rPr>
                <w:noProof/>
                <w:webHidden/>
              </w:rPr>
            </w:r>
            <w:r w:rsidR="00D73F14">
              <w:rPr>
                <w:noProof/>
                <w:webHidden/>
              </w:rPr>
              <w:fldChar w:fldCharType="separate"/>
            </w:r>
            <w:r w:rsidR="00D73F14">
              <w:rPr>
                <w:noProof/>
                <w:webHidden/>
              </w:rPr>
              <w:t>7</w:t>
            </w:r>
            <w:r w:rsidR="00D73F14">
              <w:rPr>
                <w:noProof/>
                <w:webHidden/>
              </w:rPr>
              <w:fldChar w:fldCharType="end"/>
            </w:r>
          </w:hyperlink>
        </w:p>
        <w:p w14:paraId="3BA18601" w14:textId="79F8C3F8" w:rsidR="00A6762B" w:rsidRDefault="00A6762B">
          <w:r>
            <w:rPr>
              <w:b/>
              <w:bCs/>
              <w:noProof/>
            </w:rPr>
            <w:fldChar w:fldCharType="end"/>
          </w:r>
        </w:p>
      </w:sdtContent>
    </w:sdt>
    <w:p w14:paraId="3E9EB52C" w14:textId="77777777" w:rsidR="001E5F5C" w:rsidRDefault="001E5F5C">
      <w:pPr>
        <w:spacing w:before="0" w:after="0"/>
        <w:jc w:val="left"/>
        <w:rPr>
          <w:rFonts w:cs="Segoe UI"/>
        </w:rPr>
      </w:pPr>
      <w:r>
        <w:rPr>
          <w:rFonts w:cs="Segoe UI"/>
        </w:rPr>
        <w:br w:type="page"/>
      </w:r>
    </w:p>
    <w:p w14:paraId="69992688" w14:textId="31FC9080" w:rsidR="00CD4CDB" w:rsidRPr="00F00CE0" w:rsidRDefault="009D3F58" w:rsidP="00CD4CDB">
      <w:pPr>
        <w:pStyle w:val="Heading1"/>
        <w:rPr>
          <w:rFonts w:cs="Segoe UI"/>
          <w:lang w:eastAsia="en-GB"/>
        </w:rPr>
      </w:pPr>
      <w:bookmarkStart w:id="1" w:name="_Toc125020233"/>
      <w:r>
        <w:rPr>
          <w:rFonts w:cs="Segoe UI"/>
          <w:lang w:eastAsia="en-GB"/>
        </w:rPr>
        <w:lastRenderedPageBreak/>
        <w:t>OVERVIEW</w:t>
      </w:r>
      <w:bookmarkEnd w:id="1"/>
    </w:p>
    <w:p w14:paraId="1E160EFB" w14:textId="07F8B4A2" w:rsidR="00C1688E" w:rsidRDefault="00EC55FA" w:rsidP="00C1688E">
      <w:pPr>
        <w:pStyle w:val="Heading2"/>
        <w:rPr>
          <w:rFonts w:cs="Segoe UI"/>
          <w:lang w:eastAsia="en-GB"/>
        </w:rPr>
      </w:pPr>
      <w:bookmarkStart w:id="2" w:name="_Toc125020234"/>
      <w:r>
        <w:rPr>
          <w:rFonts w:cs="Segoe UI"/>
          <w:lang w:eastAsia="en-GB"/>
        </w:rPr>
        <w:t>Purpose</w:t>
      </w:r>
      <w:bookmarkEnd w:id="2"/>
    </w:p>
    <w:p w14:paraId="33D8277E" w14:textId="77777777" w:rsidR="006B52BB" w:rsidRDefault="006B52BB" w:rsidP="00AA7FC4">
      <w:pPr>
        <w:pStyle w:val="Body2"/>
        <w:rPr>
          <w:lang w:eastAsia="en-GB"/>
        </w:rPr>
      </w:pPr>
    </w:p>
    <w:p w14:paraId="627C7607" w14:textId="17CD2383" w:rsidR="00AA7FC4" w:rsidRDefault="00BE6226" w:rsidP="00AA7FC4">
      <w:pPr>
        <w:pStyle w:val="Body2"/>
        <w:rPr>
          <w:lang w:eastAsia="en-GB"/>
        </w:rPr>
      </w:pPr>
      <w:r>
        <w:rPr>
          <w:lang w:eastAsia="en-GB"/>
        </w:rPr>
        <w:t xml:space="preserve">The purpose of this document is to </w:t>
      </w:r>
      <w:r w:rsidR="00CB31E0">
        <w:rPr>
          <w:lang w:eastAsia="en-GB"/>
        </w:rPr>
        <w:t>accompany the Power BI “Sample Report”</w:t>
      </w:r>
      <w:r w:rsidR="00CB15B6">
        <w:rPr>
          <w:lang w:eastAsia="en-GB"/>
        </w:rPr>
        <w:t xml:space="preserve"> in explaining the steps or to recreate as a demonstration. This can be </w:t>
      </w:r>
      <w:r w:rsidR="0086342E">
        <w:rPr>
          <w:lang w:eastAsia="en-GB"/>
        </w:rPr>
        <w:t>used as a</w:t>
      </w:r>
      <w:r w:rsidR="00CB15B6">
        <w:rPr>
          <w:lang w:eastAsia="en-GB"/>
        </w:rPr>
        <w:t xml:space="preserve"> full guide or </w:t>
      </w:r>
      <w:r w:rsidR="0086342E">
        <w:rPr>
          <w:lang w:eastAsia="en-GB"/>
        </w:rPr>
        <w:t xml:space="preserve">individual </w:t>
      </w:r>
      <w:r w:rsidR="004A172C">
        <w:rPr>
          <w:lang w:eastAsia="en-GB"/>
        </w:rPr>
        <w:t xml:space="preserve">set sections, </w:t>
      </w:r>
      <w:r w:rsidR="0086342E">
        <w:rPr>
          <w:lang w:eastAsia="en-GB"/>
        </w:rPr>
        <w:t>i.e.,</w:t>
      </w:r>
      <w:r w:rsidR="004A172C">
        <w:rPr>
          <w:lang w:eastAsia="en-GB"/>
        </w:rPr>
        <w:t xml:space="preserve"> how to create a star schema from a flat table, </w:t>
      </w:r>
      <w:r w:rsidR="00AA7FC4">
        <w:rPr>
          <w:lang w:eastAsia="en-GB"/>
        </w:rPr>
        <w:t xml:space="preserve">create financial report etc. </w:t>
      </w:r>
    </w:p>
    <w:p w14:paraId="29DE4A09" w14:textId="77777777" w:rsidR="00AA7FC4" w:rsidRPr="00673065" w:rsidRDefault="00AA7FC4" w:rsidP="00AA7FC4">
      <w:pPr>
        <w:pStyle w:val="Body2"/>
        <w:rPr>
          <w:lang w:eastAsia="en-GB"/>
        </w:rPr>
      </w:pPr>
    </w:p>
    <w:p w14:paraId="28D18A23" w14:textId="62DD09BB" w:rsidR="00C1688E" w:rsidRDefault="00EC55FA" w:rsidP="00C1688E">
      <w:pPr>
        <w:pStyle w:val="Heading2"/>
        <w:rPr>
          <w:lang w:eastAsia="en-GB"/>
        </w:rPr>
      </w:pPr>
      <w:bookmarkStart w:id="3" w:name="_Toc125020235"/>
      <w:r>
        <w:rPr>
          <w:lang w:eastAsia="en-GB"/>
        </w:rPr>
        <w:t>Dataset Documentation</w:t>
      </w:r>
      <w:bookmarkEnd w:id="3"/>
    </w:p>
    <w:p w14:paraId="09B8F735" w14:textId="77777777" w:rsidR="006B52BB" w:rsidRDefault="006B52BB" w:rsidP="00673065">
      <w:pPr>
        <w:pStyle w:val="Body2"/>
        <w:rPr>
          <w:lang w:eastAsia="en-GB"/>
        </w:rPr>
      </w:pPr>
    </w:p>
    <w:p w14:paraId="5C53EF36" w14:textId="05D494BF" w:rsidR="00673065" w:rsidRDefault="0095748B" w:rsidP="00673065">
      <w:pPr>
        <w:pStyle w:val="Body2"/>
        <w:rPr>
          <w:lang w:eastAsia="en-GB"/>
        </w:rPr>
      </w:pPr>
      <w:r>
        <w:rPr>
          <w:lang w:eastAsia="en-GB"/>
        </w:rPr>
        <w:t xml:space="preserve">This </w:t>
      </w:r>
      <w:r w:rsidR="005E65C9">
        <w:rPr>
          <w:lang w:eastAsia="en-GB"/>
        </w:rPr>
        <w:t xml:space="preserve">dataset is available on Kaggle: </w:t>
      </w:r>
      <w:hyperlink r:id="rId15" w:history="1">
        <w:r w:rsidR="005E65C9" w:rsidRPr="00241D10">
          <w:rPr>
            <w:rStyle w:val="Hyperlink"/>
            <w:lang w:eastAsia="en-GB"/>
          </w:rPr>
          <w:t>Superstore Dataset</w:t>
        </w:r>
      </w:hyperlink>
      <w:r w:rsidR="005E65C9">
        <w:rPr>
          <w:lang w:eastAsia="en-GB"/>
        </w:rPr>
        <w:t xml:space="preserve"> and </w:t>
      </w:r>
      <w:r w:rsidR="005648AD">
        <w:rPr>
          <w:lang w:eastAsia="en-GB"/>
        </w:rPr>
        <w:t>is a free simulated business dataset to imitate</w:t>
      </w:r>
      <w:r w:rsidR="00EF5DD0">
        <w:rPr>
          <w:lang w:eastAsia="en-GB"/>
        </w:rPr>
        <w:t xml:space="preserve"> e-commerce </w:t>
      </w:r>
      <w:r w:rsidR="002E10E8">
        <w:rPr>
          <w:lang w:eastAsia="en-GB"/>
        </w:rPr>
        <w:t>sale</w:t>
      </w:r>
      <w:r w:rsidR="00EF5DD0">
        <w:rPr>
          <w:lang w:eastAsia="en-GB"/>
        </w:rPr>
        <w:t>s</w:t>
      </w:r>
      <w:r w:rsidR="002E10E8">
        <w:rPr>
          <w:lang w:eastAsia="en-GB"/>
        </w:rPr>
        <w:t xml:space="preserve">. </w:t>
      </w:r>
      <w:r w:rsidR="00093E15">
        <w:rPr>
          <w:lang w:eastAsia="en-GB"/>
        </w:rPr>
        <w:t xml:space="preserve">It was originally created </w:t>
      </w:r>
      <w:r w:rsidR="00436D4F">
        <w:rPr>
          <w:lang w:eastAsia="en-GB"/>
        </w:rPr>
        <w:t>as the “Tableau Sample Dataset.”</w:t>
      </w:r>
    </w:p>
    <w:p w14:paraId="49D35F66" w14:textId="77777777" w:rsidR="0086342E" w:rsidRDefault="0086342E" w:rsidP="00673065">
      <w:pPr>
        <w:pStyle w:val="Body2"/>
        <w:rPr>
          <w:lang w:eastAsia="en-GB"/>
        </w:rPr>
      </w:pPr>
    </w:p>
    <w:tbl>
      <w:tblPr>
        <w:tblStyle w:val="TableGrid"/>
        <w:tblW w:w="0" w:type="auto"/>
        <w:tblInd w:w="357" w:type="dxa"/>
        <w:tblLook w:val="04A0" w:firstRow="1" w:lastRow="0" w:firstColumn="1" w:lastColumn="0" w:noHBand="0" w:noVBand="1"/>
      </w:tblPr>
      <w:tblGrid>
        <w:gridCol w:w="2048"/>
        <w:gridCol w:w="4253"/>
      </w:tblGrid>
      <w:tr w:rsidR="00436D4F" w14:paraId="2BFCB8A7" w14:textId="77777777" w:rsidTr="00090B58">
        <w:tc>
          <w:tcPr>
            <w:tcW w:w="2048" w:type="dxa"/>
          </w:tcPr>
          <w:p w14:paraId="0AB836E5" w14:textId="063BE309" w:rsidR="00436D4F" w:rsidRDefault="00436D4F" w:rsidP="00673065">
            <w:pPr>
              <w:pStyle w:val="Body2"/>
              <w:ind w:left="0"/>
              <w:rPr>
                <w:lang w:eastAsia="en-GB"/>
              </w:rPr>
            </w:pPr>
            <w:r>
              <w:rPr>
                <w:lang w:eastAsia="en-GB"/>
              </w:rPr>
              <w:t>Row ID</w:t>
            </w:r>
          </w:p>
        </w:tc>
        <w:tc>
          <w:tcPr>
            <w:tcW w:w="4253" w:type="dxa"/>
          </w:tcPr>
          <w:p w14:paraId="581EADC1" w14:textId="73E3351F" w:rsidR="00436D4F" w:rsidRDefault="00171F9D" w:rsidP="00673065">
            <w:pPr>
              <w:pStyle w:val="Body2"/>
              <w:ind w:left="0"/>
              <w:rPr>
                <w:lang w:eastAsia="en-GB"/>
              </w:rPr>
            </w:pPr>
            <w:r w:rsidRPr="00171F9D">
              <w:rPr>
                <w:lang w:eastAsia="en-GB"/>
              </w:rPr>
              <w:t>Unique ID for each row.</w:t>
            </w:r>
          </w:p>
        </w:tc>
      </w:tr>
      <w:tr w:rsidR="00436D4F" w14:paraId="6CA66BEA" w14:textId="77777777" w:rsidTr="00090B58">
        <w:tc>
          <w:tcPr>
            <w:tcW w:w="2048" w:type="dxa"/>
          </w:tcPr>
          <w:p w14:paraId="1944BBF5" w14:textId="5F314F9C" w:rsidR="00436D4F" w:rsidRDefault="00436D4F" w:rsidP="00673065">
            <w:pPr>
              <w:pStyle w:val="Body2"/>
              <w:ind w:left="0"/>
              <w:rPr>
                <w:lang w:eastAsia="en-GB"/>
              </w:rPr>
            </w:pPr>
            <w:r>
              <w:rPr>
                <w:lang w:eastAsia="en-GB"/>
              </w:rPr>
              <w:t>Order ID</w:t>
            </w:r>
          </w:p>
        </w:tc>
        <w:tc>
          <w:tcPr>
            <w:tcW w:w="4253" w:type="dxa"/>
          </w:tcPr>
          <w:p w14:paraId="7CEB5EF2" w14:textId="3798CE59" w:rsidR="00436D4F" w:rsidRDefault="00171F9D" w:rsidP="00673065">
            <w:pPr>
              <w:pStyle w:val="Body2"/>
              <w:ind w:left="0"/>
              <w:rPr>
                <w:lang w:eastAsia="en-GB"/>
              </w:rPr>
            </w:pPr>
            <w:r w:rsidRPr="00171F9D">
              <w:rPr>
                <w:lang w:eastAsia="en-GB"/>
              </w:rPr>
              <w:t>Unique Order ID for each Customer</w:t>
            </w:r>
          </w:p>
        </w:tc>
      </w:tr>
      <w:tr w:rsidR="00436D4F" w14:paraId="147F8CD1" w14:textId="77777777" w:rsidTr="00090B58">
        <w:tc>
          <w:tcPr>
            <w:tcW w:w="2048" w:type="dxa"/>
          </w:tcPr>
          <w:p w14:paraId="4786CF8B" w14:textId="0B1A71C3" w:rsidR="00436D4F" w:rsidRDefault="00436D4F" w:rsidP="00673065">
            <w:pPr>
              <w:pStyle w:val="Body2"/>
              <w:ind w:left="0"/>
              <w:rPr>
                <w:lang w:eastAsia="en-GB"/>
              </w:rPr>
            </w:pPr>
            <w:r>
              <w:rPr>
                <w:lang w:eastAsia="en-GB"/>
              </w:rPr>
              <w:t>Order Date</w:t>
            </w:r>
          </w:p>
        </w:tc>
        <w:tc>
          <w:tcPr>
            <w:tcW w:w="4253" w:type="dxa"/>
          </w:tcPr>
          <w:p w14:paraId="19D4D1C1" w14:textId="1E933BA4" w:rsidR="00436D4F" w:rsidRDefault="00171F9D" w:rsidP="00673065">
            <w:pPr>
              <w:pStyle w:val="Body2"/>
              <w:ind w:left="0"/>
              <w:rPr>
                <w:lang w:eastAsia="en-GB"/>
              </w:rPr>
            </w:pPr>
            <w:r w:rsidRPr="00171F9D">
              <w:rPr>
                <w:lang w:eastAsia="en-GB"/>
              </w:rPr>
              <w:t>Order Date of the product</w:t>
            </w:r>
          </w:p>
        </w:tc>
      </w:tr>
      <w:tr w:rsidR="00436D4F" w14:paraId="60DAE328" w14:textId="77777777" w:rsidTr="00090B58">
        <w:tc>
          <w:tcPr>
            <w:tcW w:w="2048" w:type="dxa"/>
          </w:tcPr>
          <w:p w14:paraId="7C49EE23" w14:textId="628C86B3" w:rsidR="00436D4F" w:rsidRDefault="00F92BB0" w:rsidP="00673065">
            <w:pPr>
              <w:pStyle w:val="Body2"/>
              <w:ind w:left="0"/>
              <w:rPr>
                <w:lang w:eastAsia="en-GB"/>
              </w:rPr>
            </w:pPr>
            <w:r>
              <w:rPr>
                <w:lang w:eastAsia="en-GB"/>
              </w:rPr>
              <w:t>Ship Date*</w:t>
            </w:r>
          </w:p>
        </w:tc>
        <w:tc>
          <w:tcPr>
            <w:tcW w:w="4253" w:type="dxa"/>
          </w:tcPr>
          <w:p w14:paraId="3B41A81B" w14:textId="24F92868" w:rsidR="00436D4F" w:rsidRDefault="00171F9D" w:rsidP="00673065">
            <w:pPr>
              <w:pStyle w:val="Body2"/>
              <w:ind w:left="0"/>
              <w:rPr>
                <w:lang w:eastAsia="en-GB"/>
              </w:rPr>
            </w:pPr>
            <w:r w:rsidRPr="00171F9D">
              <w:rPr>
                <w:lang w:eastAsia="en-GB"/>
              </w:rPr>
              <w:t>Shipping Date of the Product</w:t>
            </w:r>
          </w:p>
        </w:tc>
      </w:tr>
      <w:tr w:rsidR="00436D4F" w14:paraId="1E33B375" w14:textId="77777777" w:rsidTr="00090B58">
        <w:tc>
          <w:tcPr>
            <w:tcW w:w="2048" w:type="dxa"/>
          </w:tcPr>
          <w:p w14:paraId="48495D15" w14:textId="135042EF" w:rsidR="00436D4F" w:rsidRDefault="00F92BB0" w:rsidP="00673065">
            <w:pPr>
              <w:pStyle w:val="Body2"/>
              <w:ind w:left="0"/>
              <w:rPr>
                <w:lang w:eastAsia="en-GB"/>
              </w:rPr>
            </w:pPr>
            <w:r>
              <w:rPr>
                <w:lang w:eastAsia="en-GB"/>
              </w:rPr>
              <w:t>Ship Mode*</w:t>
            </w:r>
          </w:p>
        </w:tc>
        <w:tc>
          <w:tcPr>
            <w:tcW w:w="4253" w:type="dxa"/>
          </w:tcPr>
          <w:p w14:paraId="4184C984" w14:textId="694E89C8" w:rsidR="00436D4F" w:rsidRDefault="004E7773" w:rsidP="00673065">
            <w:pPr>
              <w:pStyle w:val="Body2"/>
              <w:ind w:left="0"/>
              <w:rPr>
                <w:lang w:eastAsia="en-GB"/>
              </w:rPr>
            </w:pPr>
            <w:r w:rsidRPr="004E7773">
              <w:rPr>
                <w:lang w:eastAsia="en-GB"/>
              </w:rPr>
              <w:t>Shipping Mode specified by the Customer</w:t>
            </w:r>
          </w:p>
        </w:tc>
      </w:tr>
      <w:tr w:rsidR="00436D4F" w14:paraId="723007D4" w14:textId="77777777" w:rsidTr="00090B58">
        <w:tc>
          <w:tcPr>
            <w:tcW w:w="2048" w:type="dxa"/>
          </w:tcPr>
          <w:p w14:paraId="40785590" w14:textId="501959EC" w:rsidR="00436D4F" w:rsidRDefault="00F92BB0" w:rsidP="00673065">
            <w:pPr>
              <w:pStyle w:val="Body2"/>
              <w:ind w:left="0"/>
              <w:rPr>
                <w:lang w:eastAsia="en-GB"/>
              </w:rPr>
            </w:pPr>
            <w:r>
              <w:rPr>
                <w:lang w:eastAsia="en-GB"/>
              </w:rPr>
              <w:t>Customer ID</w:t>
            </w:r>
          </w:p>
        </w:tc>
        <w:tc>
          <w:tcPr>
            <w:tcW w:w="4253" w:type="dxa"/>
          </w:tcPr>
          <w:p w14:paraId="637748C8" w14:textId="3AECE6F3" w:rsidR="00436D4F" w:rsidRDefault="004E7773" w:rsidP="00673065">
            <w:pPr>
              <w:pStyle w:val="Body2"/>
              <w:ind w:left="0"/>
              <w:rPr>
                <w:lang w:eastAsia="en-GB"/>
              </w:rPr>
            </w:pPr>
            <w:r w:rsidRPr="004E7773">
              <w:rPr>
                <w:lang w:eastAsia="en-GB"/>
              </w:rPr>
              <w:t>Unique ID to identify each Customer</w:t>
            </w:r>
          </w:p>
        </w:tc>
      </w:tr>
      <w:tr w:rsidR="00436D4F" w14:paraId="428D1C2C" w14:textId="77777777" w:rsidTr="00090B58">
        <w:tc>
          <w:tcPr>
            <w:tcW w:w="2048" w:type="dxa"/>
          </w:tcPr>
          <w:p w14:paraId="37A954CA" w14:textId="4E439287" w:rsidR="00436D4F" w:rsidRDefault="00F92BB0" w:rsidP="00673065">
            <w:pPr>
              <w:pStyle w:val="Body2"/>
              <w:ind w:left="0"/>
              <w:rPr>
                <w:lang w:eastAsia="en-GB"/>
              </w:rPr>
            </w:pPr>
            <w:r>
              <w:rPr>
                <w:lang w:eastAsia="en-GB"/>
              </w:rPr>
              <w:t>Customer Name</w:t>
            </w:r>
          </w:p>
        </w:tc>
        <w:tc>
          <w:tcPr>
            <w:tcW w:w="4253" w:type="dxa"/>
          </w:tcPr>
          <w:p w14:paraId="76269E20" w14:textId="638FAA1F" w:rsidR="00436D4F" w:rsidRDefault="004E7773" w:rsidP="00673065">
            <w:pPr>
              <w:pStyle w:val="Body2"/>
              <w:ind w:left="0"/>
              <w:rPr>
                <w:lang w:eastAsia="en-GB"/>
              </w:rPr>
            </w:pPr>
            <w:r w:rsidRPr="00090B58">
              <w:rPr>
                <w:lang w:eastAsia="en-GB"/>
              </w:rPr>
              <w:t>Name of the Customer</w:t>
            </w:r>
          </w:p>
        </w:tc>
      </w:tr>
      <w:tr w:rsidR="00436D4F" w14:paraId="16FF1DED" w14:textId="77777777" w:rsidTr="00090B58">
        <w:tc>
          <w:tcPr>
            <w:tcW w:w="2048" w:type="dxa"/>
          </w:tcPr>
          <w:p w14:paraId="3A7EA937" w14:textId="1B41C5F7" w:rsidR="00436D4F" w:rsidRDefault="00544D83" w:rsidP="00673065">
            <w:pPr>
              <w:pStyle w:val="Body2"/>
              <w:ind w:left="0"/>
              <w:rPr>
                <w:lang w:eastAsia="en-GB"/>
              </w:rPr>
            </w:pPr>
            <w:r>
              <w:rPr>
                <w:lang w:eastAsia="en-GB"/>
              </w:rPr>
              <w:t>Segment</w:t>
            </w:r>
          </w:p>
        </w:tc>
        <w:tc>
          <w:tcPr>
            <w:tcW w:w="4253" w:type="dxa"/>
          </w:tcPr>
          <w:p w14:paraId="282E65AB" w14:textId="7E03108A" w:rsidR="00436D4F" w:rsidRDefault="004E7773" w:rsidP="00673065">
            <w:pPr>
              <w:pStyle w:val="Body2"/>
              <w:ind w:left="0"/>
              <w:rPr>
                <w:lang w:eastAsia="en-GB"/>
              </w:rPr>
            </w:pPr>
            <w:r w:rsidRPr="00090B58">
              <w:rPr>
                <w:lang w:eastAsia="en-GB"/>
              </w:rPr>
              <w:t>The segment where the Customer belongs</w:t>
            </w:r>
          </w:p>
        </w:tc>
      </w:tr>
      <w:tr w:rsidR="00436D4F" w14:paraId="7ED5E906" w14:textId="77777777" w:rsidTr="00090B58">
        <w:tc>
          <w:tcPr>
            <w:tcW w:w="2048" w:type="dxa"/>
          </w:tcPr>
          <w:p w14:paraId="559CBF1F" w14:textId="361FBE5E" w:rsidR="00436D4F" w:rsidRDefault="00544D83" w:rsidP="00673065">
            <w:pPr>
              <w:pStyle w:val="Body2"/>
              <w:ind w:left="0"/>
              <w:rPr>
                <w:lang w:eastAsia="en-GB"/>
              </w:rPr>
            </w:pPr>
            <w:r>
              <w:rPr>
                <w:lang w:eastAsia="en-GB"/>
              </w:rPr>
              <w:t>Country</w:t>
            </w:r>
          </w:p>
        </w:tc>
        <w:tc>
          <w:tcPr>
            <w:tcW w:w="4253" w:type="dxa"/>
          </w:tcPr>
          <w:p w14:paraId="795CF953" w14:textId="0E1DFF3D" w:rsidR="00436D4F" w:rsidRDefault="003524E0" w:rsidP="00673065">
            <w:pPr>
              <w:pStyle w:val="Body2"/>
              <w:ind w:left="0"/>
              <w:rPr>
                <w:lang w:eastAsia="en-GB"/>
              </w:rPr>
            </w:pPr>
            <w:r w:rsidRPr="00090B58">
              <w:rPr>
                <w:lang w:eastAsia="en-GB"/>
              </w:rPr>
              <w:t>Country of residence of the Customer</w:t>
            </w:r>
          </w:p>
        </w:tc>
      </w:tr>
      <w:tr w:rsidR="00436D4F" w14:paraId="5B290842" w14:textId="77777777" w:rsidTr="00090B58">
        <w:tc>
          <w:tcPr>
            <w:tcW w:w="2048" w:type="dxa"/>
          </w:tcPr>
          <w:p w14:paraId="6F597F64" w14:textId="210A3280" w:rsidR="00436D4F" w:rsidRDefault="00544D83" w:rsidP="00673065">
            <w:pPr>
              <w:pStyle w:val="Body2"/>
              <w:ind w:left="0"/>
              <w:rPr>
                <w:lang w:eastAsia="en-GB"/>
              </w:rPr>
            </w:pPr>
            <w:r>
              <w:rPr>
                <w:lang w:eastAsia="en-GB"/>
              </w:rPr>
              <w:t>Region</w:t>
            </w:r>
          </w:p>
        </w:tc>
        <w:tc>
          <w:tcPr>
            <w:tcW w:w="4253" w:type="dxa"/>
          </w:tcPr>
          <w:p w14:paraId="5779150A" w14:textId="0D1885E2" w:rsidR="00436D4F" w:rsidRDefault="003524E0" w:rsidP="00673065">
            <w:pPr>
              <w:pStyle w:val="Body2"/>
              <w:ind w:left="0"/>
              <w:rPr>
                <w:lang w:eastAsia="en-GB"/>
              </w:rPr>
            </w:pPr>
            <w:r w:rsidRPr="00090B58">
              <w:rPr>
                <w:lang w:eastAsia="en-GB"/>
              </w:rPr>
              <w:t>Region where the Customer belong</w:t>
            </w:r>
          </w:p>
        </w:tc>
      </w:tr>
      <w:tr w:rsidR="00544D83" w14:paraId="1E3D4D46" w14:textId="77777777" w:rsidTr="00090B58">
        <w:tc>
          <w:tcPr>
            <w:tcW w:w="2048" w:type="dxa"/>
          </w:tcPr>
          <w:p w14:paraId="502EADD5" w14:textId="4B4CDF68" w:rsidR="00544D83" w:rsidRDefault="00544D83" w:rsidP="00544D83">
            <w:pPr>
              <w:pStyle w:val="Body2"/>
              <w:ind w:left="0"/>
              <w:rPr>
                <w:lang w:eastAsia="en-GB"/>
              </w:rPr>
            </w:pPr>
            <w:r>
              <w:rPr>
                <w:lang w:eastAsia="en-GB"/>
              </w:rPr>
              <w:t>State</w:t>
            </w:r>
          </w:p>
        </w:tc>
        <w:tc>
          <w:tcPr>
            <w:tcW w:w="4253" w:type="dxa"/>
          </w:tcPr>
          <w:p w14:paraId="29CFA6C3" w14:textId="55CCF49F" w:rsidR="00544D83" w:rsidRDefault="003524E0" w:rsidP="00544D83">
            <w:pPr>
              <w:pStyle w:val="Body2"/>
              <w:ind w:left="0"/>
              <w:rPr>
                <w:lang w:eastAsia="en-GB"/>
              </w:rPr>
            </w:pPr>
            <w:r w:rsidRPr="00090B58">
              <w:rPr>
                <w:lang w:eastAsia="en-GB"/>
              </w:rPr>
              <w:t>State of residence of the Customer</w:t>
            </w:r>
          </w:p>
        </w:tc>
      </w:tr>
      <w:tr w:rsidR="00544D83" w14:paraId="621CEA7B" w14:textId="77777777" w:rsidTr="00090B58">
        <w:tc>
          <w:tcPr>
            <w:tcW w:w="2048" w:type="dxa"/>
          </w:tcPr>
          <w:p w14:paraId="30CA4661" w14:textId="5F23850D" w:rsidR="00544D83" w:rsidRDefault="00544D83" w:rsidP="00544D83">
            <w:pPr>
              <w:pStyle w:val="Body2"/>
              <w:ind w:left="0"/>
              <w:rPr>
                <w:lang w:eastAsia="en-GB"/>
              </w:rPr>
            </w:pPr>
            <w:r>
              <w:rPr>
                <w:lang w:eastAsia="en-GB"/>
              </w:rPr>
              <w:t>City</w:t>
            </w:r>
          </w:p>
        </w:tc>
        <w:tc>
          <w:tcPr>
            <w:tcW w:w="4253" w:type="dxa"/>
          </w:tcPr>
          <w:p w14:paraId="5AFAC9CF" w14:textId="0F1FF4E3" w:rsidR="00544D83" w:rsidRDefault="003524E0" w:rsidP="00544D83">
            <w:pPr>
              <w:pStyle w:val="Body2"/>
              <w:ind w:left="0"/>
              <w:rPr>
                <w:lang w:eastAsia="en-GB"/>
              </w:rPr>
            </w:pPr>
            <w:r w:rsidRPr="00090B58">
              <w:rPr>
                <w:lang w:eastAsia="en-GB"/>
              </w:rPr>
              <w:t>City of residence of the Customer</w:t>
            </w:r>
          </w:p>
        </w:tc>
      </w:tr>
      <w:tr w:rsidR="00544D83" w14:paraId="5AC6713B" w14:textId="77777777" w:rsidTr="00090B58">
        <w:tc>
          <w:tcPr>
            <w:tcW w:w="2048" w:type="dxa"/>
          </w:tcPr>
          <w:p w14:paraId="0A5C5A30" w14:textId="70B42F9E" w:rsidR="00544D83" w:rsidRDefault="00544D83" w:rsidP="00544D83">
            <w:pPr>
              <w:pStyle w:val="Body2"/>
              <w:ind w:left="0"/>
              <w:rPr>
                <w:lang w:eastAsia="en-GB"/>
              </w:rPr>
            </w:pPr>
            <w:r>
              <w:rPr>
                <w:lang w:eastAsia="en-GB"/>
              </w:rPr>
              <w:t>Postal Code</w:t>
            </w:r>
          </w:p>
        </w:tc>
        <w:tc>
          <w:tcPr>
            <w:tcW w:w="4253" w:type="dxa"/>
          </w:tcPr>
          <w:p w14:paraId="13FC8D53" w14:textId="32251959" w:rsidR="00544D83" w:rsidRDefault="003524E0" w:rsidP="00544D83">
            <w:pPr>
              <w:pStyle w:val="Body2"/>
              <w:ind w:left="0"/>
              <w:rPr>
                <w:lang w:eastAsia="en-GB"/>
              </w:rPr>
            </w:pPr>
            <w:r w:rsidRPr="00090B58">
              <w:rPr>
                <w:lang w:eastAsia="en-GB"/>
              </w:rPr>
              <w:t>Postal Code of every Customer</w:t>
            </w:r>
          </w:p>
        </w:tc>
      </w:tr>
      <w:tr w:rsidR="00544D83" w14:paraId="0417FA82" w14:textId="77777777" w:rsidTr="00090B58">
        <w:tc>
          <w:tcPr>
            <w:tcW w:w="2048" w:type="dxa"/>
          </w:tcPr>
          <w:p w14:paraId="09F2DA99" w14:textId="56114005" w:rsidR="00544D83" w:rsidRDefault="008D7D8C" w:rsidP="00544D83">
            <w:pPr>
              <w:pStyle w:val="Body2"/>
              <w:ind w:left="0"/>
              <w:rPr>
                <w:lang w:eastAsia="en-GB"/>
              </w:rPr>
            </w:pPr>
            <w:r>
              <w:rPr>
                <w:lang w:eastAsia="en-GB"/>
              </w:rPr>
              <w:t>Category</w:t>
            </w:r>
          </w:p>
        </w:tc>
        <w:tc>
          <w:tcPr>
            <w:tcW w:w="4253" w:type="dxa"/>
          </w:tcPr>
          <w:p w14:paraId="44B8E437" w14:textId="787B2E5B" w:rsidR="00544D83" w:rsidRDefault="00AE5CC8" w:rsidP="00544D83">
            <w:pPr>
              <w:pStyle w:val="Body2"/>
              <w:ind w:left="0"/>
              <w:rPr>
                <w:lang w:eastAsia="en-GB"/>
              </w:rPr>
            </w:pPr>
            <w:r w:rsidRPr="00090B58">
              <w:rPr>
                <w:lang w:eastAsia="en-GB"/>
              </w:rPr>
              <w:t>Category of the product ordered</w:t>
            </w:r>
          </w:p>
        </w:tc>
      </w:tr>
      <w:tr w:rsidR="00544D83" w14:paraId="57644E71" w14:textId="77777777" w:rsidTr="00090B58">
        <w:tc>
          <w:tcPr>
            <w:tcW w:w="2048" w:type="dxa"/>
          </w:tcPr>
          <w:p w14:paraId="26F20F9D" w14:textId="65752ACD" w:rsidR="00544D83" w:rsidRDefault="008D7D8C" w:rsidP="00544D83">
            <w:pPr>
              <w:pStyle w:val="Body2"/>
              <w:ind w:left="0"/>
              <w:rPr>
                <w:lang w:eastAsia="en-GB"/>
              </w:rPr>
            </w:pPr>
            <w:r>
              <w:rPr>
                <w:lang w:eastAsia="en-GB"/>
              </w:rPr>
              <w:t>Sub-Category</w:t>
            </w:r>
          </w:p>
        </w:tc>
        <w:tc>
          <w:tcPr>
            <w:tcW w:w="4253" w:type="dxa"/>
          </w:tcPr>
          <w:p w14:paraId="2F4DD154" w14:textId="013ED91E" w:rsidR="00544D83" w:rsidRDefault="00AE5CC8" w:rsidP="00544D83">
            <w:pPr>
              <w:pStyle w:val="Body2"/>
              <w:ind w:left="0"/>
              <w:rPr>
                <w:lang w:eastAsia="en-GB"/>
              </w:rPr>
            </w:pPr>
            <w:r w:rsidRPr="00090B58">
              <w:rPr>
                <w:lang w:eastAsia="en-GB"/>
              </w:rPr>
              <w:t>Sub-Category of the product ordered</w:t>
            </w:r>
          </w:p>
        </w:tc>
      </w:tr>
      <w:tr w:rsidR="00544D83" w14:paraId="19C0CE08" w14:textId="77777777" w:rsidTr="00090B58">
        <w:tc>
          <w:tcPr>
            <w:tcW w:w="2048" w:type="dxa"/>
          </w:tcPr>
          <w:p w14:paraId="3E223777" w14:textId="3FBE9D03" w:rsidR="00544D83" w:rsidRDefault="008D7D8C" w:rsidP="00544D83">
            <w:pPr>
              <w:pStyle w:val="Body2"/>
              <w:ind w:left="0"/>
              <w:rPr>
                <w:lang w:eastAsia="en-GB"/>
              </w:rPr>
            </w:pPr>
            <w:r>
              <w:rPr>
                <w:lang w:eastAsia="en-GB"/>
              </w:rPr>
              <w:t>Product Name</w:t>
            </w:r>
          </w:p>
        </w:tc>
        <w:tc>
          <w:tcPr>
            <w:tcW w:w="4253" w:type="dxa"/>
          </w:tcPr>
          <w:p w14:paraId="41B6B815" w14:textId="03FE9BA9" w:rsidR="00544D83" w:rsidRDefault="00AE5CC8" w:rsidP="00544D83">
            <w:pPr>
              <w:pStyle w:val="Body2"/>
              <w:ind w:left="0"/>
              <w:rPr>
                <w:lang w:eastAsia="en-GB"/>
              </w:rPr>
            </w:pPr>
            <w:r w:rsidRPr="00090B58">
              <w:rPr>
                <w:lang w:eastAsia="en-GB"/>
              </w:rPr>
              <w:t>Name of the Product</w:t>
            </w:r>
          </w:p>
        </w:tc>
      </w:tr>
      <w:tr w:rsidR="00544D83" w14:paraId="1C5AA0E4" w14:textId="77777777" w:rsidTr="00090B58">
        <w:tc>
          <w:tcPr>
            <w:tcW w:w="2048" w:type="dxa"/>
          </w:tcPr>
          <w:p w14:paraId="179FB766" w14:textId="6E8A6116" w:rsidR="00544D83" w:rsidRDefault="008D7D8C" w:rsidP="00544D83">
            <w:pPr>
              <w:pStyle w:val="Body2"/>
              <w:ind w:left="0"/>
              <w:rPr>
                <w:lang w:eastAsia="en-GB"/>
              </w:rPr>
            </w:pPr>
            <w:r>
              <w:rPr>
                <w:lang w:eastAsia="en-GB"/>
              </w:rPr>
              <w:t>Product ID</w:t>
            </w:r>
          </w:p>
        </w:tc>
        <w:tc>
          <w:tcPr>
            <w:tcW w:w="4253" w:type="dxa"/>
          </w:tcPr>
          <w:p w14:paraId="654B7F2C" w14:textId="1CAC4537" w:rsidR="00544D83" w:rsidRDefault="00AE5CC8" w:rsidP="00544D83">
            <w:pPr>
              <w:pStyle w:val="Body2"/>
              <w:ind w:left="0"/>
              <w:rPr>
                <w:lang w:eastAsia="en-GB"/>
              </w:rPr>
            </w:pPr>
            <w:r w:rsidRPr="00090B58">
              <w:rPr>
                <w:lang w:eastAsia="en-GB"/>
              </w:rPr>
              <w:t>Unique ID of the Product</w:t>
            </w:r>
          </w:p>
        </w:tc>
      </w:tr>
      <w:tr w:rsidR="00544D83" w14:paraId="491E6C5E" w14:textId="77777777" w:rsidTr="00090B58">
        <w:tc>
          <w:tcPr>
            <w:tcW w:w="2048" w:type="dxa"/>
          </w:tcPr>
          <w:p w14:paraId="5BDAFF80" w14:textId="43F1E5CD" w:rsidR="00544D83" w:rsidRDefault="008D7D8C" w:rsidP="00544D83">
            <w:pPr>
              <w:pStyle w:val="Body2"/>
              <w:ind w:left="0"/>
              <w:rPr>
                <w:lang w:eastAsia="en-GB"/>
              </w:rPr>
            </w:pPr>
            <w:r>
              <w:rPr>
                <w:lang w:eastAsia="en-GB"/>
              </w:rPr>
              <w:t>Sales</w:t>
            </w:r>
          </w:p>
        </w:tc>
        <w:tc>
          <w:tcPr>
            <w:tcW w:w="4253" w:type="dxa"/>
          </w:tcPr>
          <w:p w14:paraId="7B88C5EF" w14:textId="42EBF33A" w:rsidR="00544D83" w:rsidRDefault="00AE5CC8" w:rsidP="00544D83">
            <w:pPr>
              <w:pStyle w:val="Body2"/>
              <w:ind w:left="0"/>
              <w:rPr>
                <w:lang w:eastAsia="en-GB"/>
              </w:rPr>
            </w:pPr>
            <w:r w:rsidRPr="00090B58">
              <w:rPr>
                <w:lang w:eastAsia="en-GB"/>
              </w:rPr>
              <w:t>Sales of the Product</w:t>
            </w:r>
          </w:p>
        </w:tc>
      </w:tr>
      <w:tr w:rsidR="00544D83" w14:paraId="5589439C" w14:textId="77777777" w:rsidTr="00090B58">
        <w:tc>
          <w:tcPr>
            <w:tcW w:w="2048" w:type="dxa"/>
          </w:tcPr>
          <w:p w14:paraId="2F302672" w14:textId="618CCCDA" w:rsidR="00544D83" w:rsidRDefault="008D7D8C" w:rsidP="00544D83">
            <w:pPr>
              <w:pStyle w:val="Body2"/>
              <w:ind w:left="0"/>
              <w:rPr>
                <w:lang w:eastAsia="en-GB"/>
              </w:rPr>
            </w:pPr>
            <w:r>
              <w:rPr>
                <w:lang w:eastAsia="en-GB"/>
              </w:rPr>
              <w:t>Quantity</w:t>
            </w:r>
          </w:p>
        </w:tc>
        <w:tc>
          <w:tcPr>
            <w:tcW w:w="4253" w:type="dxa"/>
          </w:tcPr>
          <w:p w14:paraId="653FA426" w14:textId="5B36D991" w:rsidR="00544D83" w:rsidRDefault="00AE5CC8" w:rsidP="00544D83">
            <w:pPr>
              <w:pStyle w:val="Body2"/>
              <w:ind w:left="0"/>
              <w:rPr>
                <w:lang w:eastAsia="en-GB"/>
              </w:rPr>
            </w:pPr>
            <w:r w:rsidRPr="00090B58">
              <w:rPr>
                <w:lang w:eastAsia="en-GB"/>
              </w:rPr>
              <w:t>Quantity of the Product</w:t>
            </w:r>
          </w:p>
        </w:tc>
      </w:tr>
      <w:tr w:rsidR="00544D83" w14:paraId="22A92327" w14:textId="77777777" w:rsidTr="00090B58">
        <w:tc>
          <w:tcPr>
            <w:tcW w:w="2048" w:type="dxa"/>
          </w:tcPr>
          <w:p w14:paraId="0DF3908A" w14:textId="256E09D6" w:rsidR="00544D83" w:rsidRDefault="008D7D8C" w:rsidP="00544D83">
            <w:pPr>
              <w:pStyle w:val="Body2"/>
              <w:ind w:left="0"/>
              <w:rPr>
                <w:lang w:eastAsia="en-GB"/>
              </w:rPr>
            </w:pPr>
            <w:r>
              <w:rPr>
                <w:lang w:eastAsia="en-GB"/>
              </w:rPr>
              <w:t>Discount</w:t>
            </w:r>
          </w:p>
        </w:tc>
        <w:tc>
          <w:tcPr>
            <w:tcW w:w="4253" w:type="dxa"/>
          </w:tcPr>
          <w:p w14:paraId="53FCC1F1" w14:textId="4E486D1F" w:rsidR="00544D83" w:rsidRDefault="00090B58" w:rsidP="00544D83">
            <w:pPr>
              <w:pStyle w:val="Body2"/>
              <w:ind w:left="0"/>
              <w:rPr>
                <w:lang w:eastAsia="en-GB"/>
              </w:rPr>
            </w:pPr>
            <w:r w:rsidRPr="00090B58">
              <w:rPr>
                <w:lang w:eastAsia="en-GB"/>
              </w:rPr>
              <w:t>Discount provided</w:t>
            </w:r>
          </w:p>
        </w:tc>
      </w:tr>
      <w:tr w:rsidR="00544D83" w14:paraId="238E7980" w14:textId="77777777" w:rsidTr="00090B58">
        <w:tc>
          <w:tcPr>
            <w:tcW w:w="2048" w:type="dxa"/>
          </w:tcPr>
          <w:p w14:paraId="4DB65886" w14:textId="2332E7F3" w:rsidR="00544D83" w:rsidRDefault="008D7D8C" w:rsidP="00544D83">
            <w:pPr>
              <w:pStyle w:val="Body2"/>
              <w:ind w:left="0"/>
              <w:rPr>
                <w:lang w:eastAsia="en-GB"/>
              </w:rPr>
            </w:pPr>
            <w:r>
              <w:rPr>
                <w:lang w:eastAsia="en-GB"/>
              </w:rPr>
              <w:t>Profit</w:t>
            </w:r>
          </w:p>
        </w:tc>
        <w:tc>
          <w:tcPr>
            <w:tcW w:w="4253" w:type="dxa"/>
          </w:tcPr>
          <w:p w14:paraId="676EDFD9" w14:textId="093BB453" w:rsidR="00544D83" w:rsidRDefault="00090B58" w:rsidP="00544D83">
            <w:pPr>
              <w:pStyle w:val="Body2"/>
              <w:ind w:left="0"/>
              <w:rPr>
                <w:lang w:eastAsia="en-GB"/>
              </w:rPr>
            </w:pPr>
            <w:r w:rsidRPr="00090B58">
              <w:rPr>
                <w:lang w:eastAsia="en-GB"/>
              </w:rPr>
              <w:t>Profit/Loss incurred</w:t>
            </w:r>
          </w:p>
        </w:tc>
      </w:tr>
    </w:tbl>
    <w:p w14:paraId="1F788A18" w14:textId="54B29FF0" w:rsidR="0086342E" w:rsidRDefault="008D7D8C" w:rsidP="00F73428">
      <w:pPr>
        <w:pStyle w:val="Body2"/>
        <w:rPr>
          <w:lang w:eastAsia="en-GB"/>
        </w:rPr>
      </w:pPr>
      <w:r>
        <w:rPr>
          <w:lang w:eastAsia="en-GB"/>
        </w:rPr>
        <w:t>*will probably ignore these for now.</w:t>
      </w:r>
    </w:p>
    <w:p w14:paraId="63AE960C" w14:textId="77777777" w:rsidR="00F73428" w:rsidRDefault="00F73428" w:rsidP="00F73428">
      <w:pPr>
        <w:pStyle w:val="Body2"/>
        <w:rPr>
          <w:lang w:eastAsia="en-GB"/>
        </w:rPr>
      </w:pPr>
    </w:p>
    <w:p w14:paraId="7D24E8A0" w14:textId="77777777" w:rsidR="006B52BB" w:rsidRDefault="006B52BB" w:rsidP="00673065">
      <w:pPr>
        <w:pStyle w:val="Body2"/>
        <w:rPr>
          <w:lang w:eastAsia="en-GB"/>
        </w:rPr>
      </w:pPr>
    </w:p>
    <w:p w14:paraId="567D0FC8" w14:textId="6E4B1E0C" w:rsidR="00673065" w:rsidRDefault="009D3F58" w:rsidP="00673065">
      <w:pPr>
        <w:pStyle w:val="Heading1"/>
        <w:rPr>
          <w:lang w:eastAsia="en-GB"/>
        </w:rPr>
      </w:pPr>
      <w:bookmarkStart w:id="4" w:name="_Toc125020236"/>
      <w:r>
        <w:rPr>
          <w:lang w:eastAsia="en-GB"/>
        </w:rPr>
        <w:lastRenderedPageBreak/>
        <w:t xml:space="preserve">DATA IMPORT, </w:t>
      </w:r>
      <w:r w:rsidR="00EC55FA">
        <w:rPr>
          <w:lang w:eastAsia="en-GB"/>
        </w:rPr>
        <w:t>TRANSFORM AND MODEL</w:t>
      </w:r>
      <w:bookmarkEnd w:id="4"/>
    </w:p>
    <w:p w14:paraId="40814F2A" w14:textId="61A1ABEC" w:rsidR="00A7170F" w:rsidRDefault="00230828" w:rsidP="00A7170F">
      <w:pPr>
        <w:pStyle w:val="Heading2"/>
        <w:rPr>
          <w:lang w:eastAsia="en-GB"/>
        </w:rPr>
      </w:pPr>
      <w:bookmarkStart w:id="5" w:name="_Toc125020237"/>
      <w:r>
        <w:rPr>
          <w:lang w:eastAsia="en-GB"/>
        </w:rPr>
        <w:t>Import</w:t>
      </w:r>
      <w:bookmarkEnd w:id="5"/>
    </w:p>
    <w:p w14:paraId="124D578D" w14:textId="77777777" w:rsidR="005C2F06" w:rsidRPr="005C2F06" w:rsidRDefault="005C2F06" w:rsidP="005C2F06">
      <w:pPr>
        <w:pStyle w:val="Body2"/>
        <w:rPr>
          <w:lang w:eastAsia="en-GB"/>
        </w:rPr>
      </w:pPr>
    </w:p>
    <w:p w14:paraId="4514E4AD" w14:textId="77656920" w:rsidR="00673065" w:rsidRDefault="005C5BF8" w:rsidP="0075571F">
      <w:pPr>
        <w:pStyle w:val="Body2"/>
        <w:jc w:val="left"/>
        <w:rPr>
          <w:lang w:eastAsia="en-GB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087EE272" wp14:editId="4F5E3FBD">
                <wp:simplePos x="0" y="0"/>
                <wp:positionH relativeFrom="column">
                  <wp:posOffset>238760</wp:posOffset>
                </wp:positionH>
                <wp:positionV relativeFrom="paragraph">
                  <wp:posOffset>1585929</wp:posOffset>
                </wp:positionV>
                <wp:extent cx="5911283" cy="340227"/>
                <wp:effectExtent l="0" t="0" r="13335" b="22225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1283" cy="340227"/>
                          <a:chOff x="0" y="0"/>
                          <a:chExt cx="5911283" cy="340227"/>
                        </a:xfrm>
                      </wpg:grpSpPr>
                      <wps:wsp>
                        <wps:cNvPr id="35" name="Text Box 35"/>
                        <wps:cNvSpPr txBox="1"/>
                        <wps:spPr>
                          <a:xfrm>
                            <a:off x="0" y="0"/>
                            <a:ext cx="2944800" cy="34022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chemeClr val="accent3"/>
                            </a:solidFill>
                          </a:ln>
                        </wps:spPr>
                        <wps:txbx>
                          <w:txbxContent>
                            <w:p w14:paraId="105799BE" w14:textId="0D1C8866" w:rsidR="006711FC" w:rsidRPr="006711FC" w:rsidRDefault="006711FC" w:rsidP="006711FC">
                              <w:pPr>
                                <w:pStyle w:val="Body1"/>
                              </w:pPr>
                              <w:r w:rsidRPr="006711FC">
                                <w:rPr>
                                  <w:b/>
                                  <w:bCs/>
                                </w:rPr>
                                <w:t>Load</w:t>
                              </w:r>
                              <w:r w:rsidRPr="006711FC">
                                <w:t xml:space="preserve"> the Superstore dataset into PBI (</w:t>
                              </w:r>
                              <w:r w:rsidRPr="006711FC">
                                <w:rPr>
                                  <w:b/>
                                  <w:bCs/>
                                </w:rPr>
                                <w:t>csv</w:t>
                              </w:r>
                              <w:r w:rsidRPr="006711FC"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2966483" y="0"/>
                            <a:ext cx="2944800" cy="34022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chemeClr val="accent3"/>
                            </a:solidFill>
                          </a:ln>
                        </wps:spPr>
                        <wps:txbx>
                          <w:txbxContent>
                            <w:p w14:paraId="622E131F" w14:textId="099515C9" w:rsidR="006711FC" w:rsidRPr="006711FC" w:rsidRDefault="006711FC" w:rsidP="006711FC">
                              <w:pPr>
                                <w:pStyle w:val="Body1"/>
                              </w:pPr>
                              <w:r>
                                <w:t xml:space="preserve">Click </w:t>
                              </w:r>
                              <w:r w:rsidRPr="006711FC">
                                <w:rPr>
                                  <w:b/>
                                  <w:bCs/>
                                </w:rPr>
                                <w:t>Transform</w:t>
                              </w:r>
                              <w:r>
                                <w:t xml:space="preserve"> </w:t>
                              </w:r>
                              <w:r w:rsidRPr="006711FC">
                                <w:rPr>
                                  <w:b/>
                                  <w:bCs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7EE272" id="Group 39" o:spid="_x0000_s1032" style="position:absolute;left:0;text-align:left;margin-left:18.8pt;margin-top:124.9pt;width:465.45pt;height:26.8pt;z-index:251661824" coordsize="59112,3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">
                <v:shape id="Text Box 35" o:spid="_x0000_s1033" type="#_x0000_t202" style="position:absolute;width:29448;height:3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" fillcolor="white [3201]" strokecolor="#6d9ea4 [3206]">
                  <v:textbox>
                    <w:txbxContent>
                      <w:p w14:paraId="105799BE" w14:textId="0D1C8866" w:rsidR="006711FC" w:rsidRPr="006711FC" w:rsidRDefault="006711FC" w:rsidP="006711FC">
                        <w:pPr>
                          <w:pStyle w:val="Body1"/>
                        </w:pPr>
                        <w:r w:rsidRPr="006711FC">
                          <w:rPr>
                            <w:b/>
                            <w:bCs/>
                          </w:rPr>
                          <w:t>Load</w:t>
                        </w:r>
                        <w:r w:rsidRPr="006711FC">
                          <w:t xml:space="preserve"> the Superstore dataset into PBI (</w:t>
                        </w:r>
                        <w:r w:rsidRPr="006711FC">
                          <w:rPr>
                            <w:b/>
                            <w:bCs/>
                          </w:rPr>
                          <w:t>csv</w:t>
                        </w:r>
                        <w:r w:rsidRPr="006711FC">
                          <w:t>)</w:t>
                        </w:r>
                      </w:p>
                    </w:txbxContent>
                  </v:textbox>
                </v:shape>
                <v:shape id="Text Box 36" o:spid="_x0000_s1034" type="#_x0000_t202" style="position:absolute;left:29664;width:29448;height:3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" fillcolor="white [3201]" strokecolor="#6d9ea4 [3206]">
                  <v:textbox>
                    <w:txbxContent>
                      <w:p w14:paraId="622E131F" w14:textId="099515C9" w:rsidR="006711FC" w:rsidRPr="006711FC" w:rsidRDefault="006711FC" w:rsidP="006711FC">
                        <w:pPr>
                          <w:pStyle w:val="Body1"/>
                        </w:pPr>
                        <w:r>
                          <w:t xml:space="preserve">Click </w:t>
                        </w:r>
                        <w:r w:rsidRPr="006711FC">
                          <w:rPr>
                            <w:b/>
                            <w:bCs/>
                          </w:rPr>
                          <w:t>Transform</w:t>
                        </w:r>
                        <w:r>
                          <w:t xml:space="preserve"> </w:t>
                        </w:r>
                        <w:r w:rsidRPr="006711FC">
                          <w:rPr>
                            <w:b/>
                            <w:bCs/>
                          </w:rPr>
                          <w:t>Data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66C20">
        <w:rPr>
          <w:noProof/>
        </w:rPr>
        <w:drawing>
          <wp:inline distT="0" distB="0" distL="0" distR="0" wp14:anchorId="6B435D60" wp14:editId="3ACA44EC">
            <wp:extent cx="2934000" cy="1573945"/>
            <wp:effectExtent l="19050" t="19050" r="19050" b="26670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1573945"/>
                    </a:xfrm>
                    <a:prstGeom prst="rect">
                      <a:avLst/>
                    </a:prstGeom>
                    <a:ln w="9525"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 w:rsidR="00C54E46">
        <w:rPr>
          <w:noProof/>
        </w:rPr>
        <w:drawing>
          <wp:inline distT="0" distB="0" distL="0" distR="0" wp14:anchorId="0876A07B" wp14:editId="782072F8">
            <wp:extent cx="2934000" cy="1573946"/>
            <wp:effectExtent l="19050" t="19050" r="19050" b="26670"/>
            <wp:docPr id="6" name="Picture 6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1573946"/>
                    </a:xfrm>
                    <a:prstGeom prst="rect">
                      <a:avLst/>
                    </a:prstGeom>
                    <a:ln w="9525"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5EE9BC11" w14:textId="7E565A0F" w:rsidR="00C66C20" w:rsidRDefault="00C66C20" w:rsidP="00673065">
      <w:pPr>
        <w:pStyle w:val="Body2"/>
        <w:rPr>
          <w:lang w:eastAsia="en-GB"/>
        </w:rPr>
      </w:pPr>
    </w:p>
    <w:p w14:paraId="51C9EF2E" w14:textId="77777777" w:rsidR="006711FC" w:rsidRDefault="006711FC" w:rsidP="00673065">
      <w:pPr>
        <w:pStyle w:val="Body2"/>
        <w:rPr>
          <w:lang w:eastAsia="en-GB"/>
        </w:rPr>
      </w:pPr>
    </w:p>
    <w:p w14:paraId="06DAEEEA" w14:textId="377170CC" w:rsidR="00AF02D4" w:rsidRDefault="00230828" w:rsidP="00AF02D4">
      <w:pPr>
        <w:pStyle w:val="Heading2"/>
        <w:rPr>
          <w:lang w:eastAsia="en-GB"/>
        </w:rPr>
      </w:pPr>
      <w:bookmarkStart w:id="6" w:name="_Toc125020238"/>
      <w:r>
        <w:rPr>
          <w:lang w:eastAsia="en-GB"/>
        </w:rPr>
        <w:t>Power Query Editor</w:t>
      </w:r>
      <w:bookmarkEnd w:id="6"/>
    </w:p>
    <w:p w14:paraId="16012578" w14:textId="77777777" w:rsidR="006711FC" w:rsidRPr="006711FC" w:rsidRDefault="006711FC" w:rsidP="006711FC">
      <w:pPr>
        <w:pStyle w:val="Body2"/>
        <w:rPr>
          <w:lang w:eastAsia="en-GB"/>
        </w:rPr>
      </w:pPr>
    </w:p>
    <w:p w14:paraId="79DA6DF5" w14:textId="7347056C" w:rsidR="00D75BA4" w:rsidRDefault="005C5BF8" w:rsidP="00AF02D4">
      <w:pPr>
        <w:pStyle w:val="Body2"/>
        <w:rPr>
          <w:lang w:eastAsia="en-GB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944" behindDoc="0" locked="0" layoutInCell="1" allowOverlap="1" wp14:anchorId="06A7FE58" wp14:editId="6DC027A0">
                <wp:simplePos x="0" y="0"/>
                <wp:positionH relativeFrom="column">
                  <wp:posOffset>237267</wp:posOffset>
                </wp:positionH>
                <wp:positionV relativeFrom="paragraph">
                  <wp:posOffset>1591697</wp:posOffset>
                </wp:positionV>
                <wp:extent cx="5912593" cy="619714"/>
                <wp:effectExtent l="0" t="0" r="12065" b="28575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2593" cy="619714"/>
                          <a:chOff x="0" y="-1"/>
                          <a:chExt cx="5912593" cy="619714"/>
                        </a:xfrm>
                      </wpg:grpSpPr>
                      <wps:wsp>
                        <wps:cNvPr id="37" name="Text Box 37"/>
                        <wps:cNvSpPr txBox="1"/>
                        <wps:spPr>
                          <a:xfrm>
                            <a:off x="0" y="1"/>
                            <a:ext cx="2944800" cy="6197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chemeClr val="accent3"/>
                            </a:solidFill>
                          </a:ln>
                        </wps:spPr>
                        <wps:txbx>
                          <w:txbxContent>
                            <w:p w14:paraId="420AE46F" w14:textId="5D94E64B" w:rsidR="006711FC" w:rsidRPr="006711FC" w:rsidRDefault="003A34AD" w:rsidP="006711FC">
                              <w:pPr>
                                <w:pStyle w:val="Body1"/>
                              </w:pPr>
                              <w:r>
                                <w:t xml:space="preserve">This dataset is American so change the </w:t>
                              </w:r>
                              <w:r w:rsidR="008D3AFB" w:rsidRPr="00175B68">
                                <w:rPr>
                                  <w:b/>
                                  <w:bCs/>
                                </w:rPr>
                                <w:t>Regional Settings</w:t>
                              </w:r>
                              <w:r w:rsidR="008D3AFB">
                                <w:t xml:space="preserve"> for it to </w:t>
                              </w:r>
                              <w:r w:rsidR="008D3AFB" w:rsidRPr="00175B68">
                                <w:rPr>
                                  <w:b/>
                                  <w:bCs/>
                                </w:rPr>
                                <w:t>English</w:t>
                              </w:r>
                              <w:r w:rsidR="008D3AFB">
                                <w:t xml:space="preserve"> (</w:t>
                              </w:r>
                              <w:r w:rsidR="008D3AFB" w:rsidRPr="00175B68">
                                <w:rPr>
                                  <w:b/>
                                  <w:bCs/>
                                </w:rPr>
                                <w:t>United</w:t>
                              </w:r>
                              <w:r w:rsidR="008D3AFB">
                                <w:t xml:space="preserve"> </w:t>
                              </w:r>
                              <w:r w:rsidR="008D3AFB" w:rsidRPr="00175B68">
                                <w:rPr>
                                  <w:b/>
                                  <w:bCs/>
                                </w:rPr>
                                <w:t>States</w:t>
                              </w:r>
                              <w:r w:rsidR="008D3AFB">
                                <w:t>)</w:t>
                              </w:r>
                              <w:r w:rsidR="00175B68">
                                <w:t xml:space="preserve"> so you can change column types to Date without </w:t>
                              </w:r>
                              <w:r w:rsidR="00F23919">
                                <w:t>errors</w:t>
                              </w:r>
                              <w:r w:rsidR="00175B68"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2967793" y="-1"/>
                            <a:ext cx="2944800" cy="619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chemeClr val="accent3"/>
                            </a:solidFill>
                          </a:ln>
                        </wps:spPr>
                        <wps:txbx>
                          <w:txbxContent>
                            <w:p w14:paraId="1F189067" w14:textId="3453A529" w:rsidR="006711FC" w:rsidRPr="006711FC" w:rsidRDefault="00175B68" w:rsidP="006711FC">
                              <w:pPr>
                                <w:pStyle w:val="Body1"/>
                              </w:pPr>
                              <w:r>
                                <w:t xml:space="preserve">Now you can change the </w:t>
                              </w:r>
                              <w:r w:rsidR="002604FD" w:rsidRPr="002604FD">
                                <w:rPr>
                                  <w:b/>
                                  <w:bCs/>
                                </w:rPr>
                                <w:t>Order Date</w:t>
                              </w:r>
                              <w:r w:rsidR="002604FD">
                                <w:t xml:space="preserve"> type to </w:t>
                              </w:r>
                              <w:r w:rsidR="002604FD" w:rsidRPr="002604FD">
                                <w:rPr>
                                  <w:b/>
                                  <w:bCs/>
                                </w:rPr>
                                <w:t>Date</w:t>
                              </w:r>
                              <w:r w:rsidR="002604FD"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A7FE58" id="Group 40" o:spid="_x0000_s1035" style="position:absolute;left:0;text-align:left;margin-left:18.7pt;margin-top:125.35pt;width:465.55pt;height:48.8pt;z-index:251666944;mso-height-relative:margin" coordorigin="" coordsize="59125,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">
                <v:shape id="Text Box 37" o:spid="_x0000_s1036" type="#_x0000_t202" style="position:absolute;width:29448;height:6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" fillcolor="white [3201]" strokecolor="#6d9ea4 [3206]">
                  <v:textbox>
                    <w:txbxContent>
                      <w:p w14:paraId="420AE46F" w14:textId="5D94E64B" w:rsidR="006711FC" w:rsidRPr="006711FC" w:rsidRDefault="003A34AD" w:rsidP="006711FC">
                        <w:pPr>
                          <w:pStyle w:val="Body1"/>
                        </w:pPr>
                        <w:r>
                          <w:t xml:space="preserve">This dataset is American so change the </w:t>
                        </w:r>
                        <w:r w:rsidR="008D3AFB" w:rsidRPr="00175B68">
                          <w:rPr>
                            <w:b/>
                            <w:bCs/>
                          </w:rPr>
                          <w:t>Regional Settings</w:t>
                        </w:r>
                        <w:r w:rsidR="008D3AFB">
                          <w:t xml:space="preserve"> for it to </w:t>
                        </w:r>
                        <w:r w:rsidR="008D3AFB" w:rsidRPr="00175B68">
                          <w:rPr>
                            <w:b/>
                            <w:bCs/>
                          </w:rPr>
                          <w:t>English</w:t>
                        </w:r>
                        <w:r w:rsidR="008D3AFB">
                          <w:t xml:space="preserve"> (</w:t>
                        </w:r>
                        <w:r w:rsidR="008D3AFB" w:rsidRPr="00175B68">
                          <w:rPr>
                            <w:b/>
                            <w:bCs/>
                          </w:rPr>
                          <w:t>United</w:t>
                        </w:r>
                        <w:r w:rsidR="008D3AFB">
                          <w:t xml:space="preserve"> </w:t>
                        </w:r>
                        <w:r w:rsidR="008D3AFB" w:rsidRPr="00175B68">
                          <w:rPr>
                            <w:b/>
                            <w:bCs/>
                          </w:rPr>
                          <w:t>States</w:t>
                        </w:r>
                        <w:r w:rsidR="008D3AFB">
                          <w:t>)</w:t>
                        </w:r>
                        <w:r w:rsidR="00175B68">
                          <w:t xml:space="preserve"> so you can change column types to Date without </w:t>
                        </w:r>
                        <w:r w:rsidR="00F23919">
                          <w:t>errors</w:t>
                        </w:r>
                        <w:r w:rsidR="00175B68">
                          <w:t>.</w:t>
                        </w:r>
                      </w:p>
                    </w:txbxContent>
                  </v:textbox>
                </v:shape>
                <v:shape id="Text Box 38" o:spid="_x0000_s1037" type="#_x0000_t202" style="position:absolute;left:29677;width:29448;height:6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" fillcolor="white [3201]" strokecolor="#6d9ea4 [3206]">
                  <v:textbox>
                    <w:txbxContent>
                      <w:p w14:paraId="1F189067" w14:textId="3453A529" w:rsidR="006711FC" w:rsidRPr="006711FC" w:rsidRDefault="00175B68" w:rsidP="006711FC">
                        <w:pPr>
                          <w:pStyle w:val="Body1"/>
                        </w:pPr>
                        <w:r>
                          <w:t xml:space="preserve">Now you can change the </w:t>
                        </w:r>
                        <w:r w:rsidR="002604FD" w:rsidRPr="002604FD">
                          <w:rPr>
                            <w:b/>
                            <w:bCs/>
                          </w:rPr>
                          <w:t>Order Date</w:t>
                        </w:r>
                        <w:r w:rsidR="002604FD">
                          <w:t xml:space="preserve"> type to </w:t>
                        </w:r>
                        <w:r w:rsidR="002604FD" w:rsidRPr="002604FD">
                          <w:rPr>
                            <w:b/>
                            <w:bCs/>
                          </w:rPr>
                          <w:t>Date</w:t>
                        </w:r>
                        <w:r w:rsidR="002604FD"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75BA4">
        <w:rPr>
          <w:noProof/>
        </w:rPr>
        <w:drawing>
          <wp:inline distT="0" distB="0" distL="0" distR="0" wp14:anchorId="70A3FE0F" wp14:editId="2777A0AD">
            <wp:extent cx="2934000" cy="1575571"/>
            <wp:effectExtent l="19050" t="19050" r="19050" b="24765"/>
            <wp:docPr id="7" name="Picture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Exce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1575571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 w:rsidR="00251205">
        <w:rPr>
          <w:noProof/>
        </w:rPr>
        <w:drawing>
          <wp:inline distT="0" distB="0" distL="0" distR="0" wp14:anchorId="0545DC9A" wp14:editId="4992A4A6">
            <wp:extent cx="2934000" cy="1575571"/>
            <wp:effectExtent l="19050" t="19050" r="19050" b="2476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1575571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22701CBB" w14:textId="51F50DEB" w:rsidR="006711FC" w:rsidRDefault="006711FC" w:rsidP="001F4B75"/>
    <w:p w14:paraId="6502EEC2" w14:textId="77777777" w:rsidR="002604FD" w:rsidRDefault="002604FD" w:rsidP="001F4B75"/>
    <w:p w14:paraId="2EF7ADAB" w14:textId="48F11D6E" w:rsidR="001F4B75" w:rsidRDefault="001F4B75" w:rsidP="001F4B75">
      <w:r>
        <w:t xml:space="preserve">As well as other Dates, </w:t>
      </w:r>
      <w:r w:rsidR="006711FC">
        <w:t xml:space="preserve">change </w:t>
      </w:r>
      <w:r>
        <w:t>Profit and Sales</w:t>
      </w:r>
      <w:r w:rsidR="006711FC">
        <w:t xml:space="preserve"> type</w:t>
      </w:r>
      <w:r>
        <w:t xml:space="preserve"> to </w:t>
      </w:r>
      <w:r w:rsidRPr="00AA19FC">
        <w:rPr>
          <w:b/>
          <w:bCs/>
        </w:rPr>
        <w:t>Fixed</w:t>
      </w:r>
      <w:r>
        <w:t xml:space="preserve"> </w:t>
      </w:r>
      <w:r w:rsidRPr="00AA19FC">
        <w:rPr>
          <w:b/>
          <w:bCs/>
        </w:rPr>
        <w:t>Decimal</w:t>
      </w:r>
      <w:r>
        <w:t xml:space="preserve"> </w:t>
      </w:r>
      <w:r w:rsidRPr="00AA19FC">
        <w:rPr>
          <w:b/>
          <w:bCs/>
        </w:rPr>
        <w:t>Number</w:t>
      </w:r>
      <w:r>
        <w:t xml:space="preserve"> and Discount</w:t>
      </w:r>
      <w:r w:rsidR="00AA19FC">
        <w:t xml:space="preserve"> type</w:t>
      </w:r>
      <w:r>
        <w:t xml:space="preserve"> to </w:t>
      </w:r>
      <w:r w:rsidRPr="00AA19FC">
        <w:rPr>
          <w:b/>
          <w:bCs/>
        </w:rPr>
        <w:t>Percentage</w:t>
      </w:r>
      <w:r>
        <w:t>.</w:t>
      </w:r>
    </w:p>
    <w:p w14:paraId="34B2EA6A" w14:textId="182BBBD5" w:rsidR="001F4B75" w:rsidRDefault="005C5BF8" w:rsidP="00AF02D4">
      <w:pPr>
        <w:pStyle w:val="Body2"/>
        <w:rPr>
          <w:lang w:eastAsia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93E602C" wp14:editId="3415C626">
                <wp:simplePos x="0" y="0"/>
                <wp:positionH relativeFrom="column">
                  <wp:posOffset>236707</wp:posOffset>
                </wp:positionH>
                <wp:positionV relativeFrom="paragraph">
                  <wp:posOffset>1570547</wp:posOffset>
                </wp:positionV>
                <wp:extent cx="2944800" cy="340227"/>
                <wp:effectExtent l="0" t="0" r="27305" b="2222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4800" cy="340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schemeClr val="accent3"/>
                          </a:solidFill>
                        </a:ln>
                      </wps:spPr>
                      <wps:txbx>
                        <w:txbxContent>
                          <w:p w14:paraId="643D2483" w14:textId="0AD3A802" w:rsidR="005C5BF8" w:rsidRPr="00F23919" w:rsidRDefault="004B567C" w:rsidP="005C5BF8">
                            <w:pPr>
                              <w:pStyle w:val="Body1"/>
                            </w:pPr>
                            <w:r>
                              <w:t>Re</w:t>
                            </w:r>
                            <w:r w:rsidR="00F23919">
                              <w:t xml:space="preserve">move </w:t>
                            </w:r>
                            <w:r w:rsidR="00F23919">
                              <w:rPr>
                                <w:b/>
                                <w:bCs/>
                              </w:rPr>
                              <w:t xml:space="preserve">Row ID </w:t>
                            </w:r>
                            <w:r w:rsidR="00F23919">
                              <w:t>as it is not needed.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E602C" id="Text Box 54" o:spid="_x0000_s1038" type="#_x0000_t202" style="position:absolute;left:0;text-align:left;margin-left:18.65pt;margin-top:123.65pt;width:231.85pt;height:26.8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" fillcolor="white [3201]" strokecolor="#6d9ea4 [3206]">
                <v:textbox>
                  <w:txbxContent>
                    <w:p w14:paraId="643D2483" w14:textId="0AD3A802" w:rsidR="005C5BF8" w:rsidRPr="00F23919" w:rsidRDefault="004B567C" w:rsidP="005C5BF8">
                      <w:pPr>
                        <w:pStyle w:val="Body1"/>
                      </w:pPr>
                      <w:r>
                        <w:t>Re</w:t>
                      </w:r>
                      <w:r w:rsidR="00F23919">
                        <w:t xml:space="preserve">move </w:t>
                      </w:r>
                      <w:r w:rsidR="00F23919">
                        <w:rPr>
                          <w:b/>
                          <w:bCs/>
                        </w:rPr>
                        <w:t xml:space="preserve">Row ID </w:t>
                      </w:r>
                      <w:r w:rsidR="00F23919">
                        <w:t>as it is not needed.</w:t>
                      </w:r>
                    </w:p>
                  </w:txbxContent>
                </v:textbox>
              </v:shape>
            </w:pict>
          </mc:Fallback>
        </mc:AlternateContent>
      </w:r>
      <w:r w:rsidR="00600E80">
        <w:rPr>
          <w:noProof/>
        </w:rPr>
        <w:drawing>
          <wp:inline distT="0" distB="0" distL="0" distR="0" wp14:anchorId="28C62A17" wp14:editId="60D19AF7">
            <wp:extent cx="2934000" cy="1572320"/>
            <wp:effectExtent l="19050" t="19050" r="19050" b="2794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157232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401BEF8B" w14:textId="77777777" w:rsidR="002604FD" w:rsidRDefault="002604FD" w:rsidP="00CA1C1A"/>
    <w:p w14:paraId="5B0310D5" w14:textId="3C8E7499" w:rsidR="00CA1C1A" w:rsidRDefault="00CA1C1A" w:rsidP="00CA1C1A">
      <w:r>
        <w:t>This dataset has already been cleaned and when checking Column Quality, you can see there’s no Error or Empty rows.</w:t>
      </w:r>
    </w:p>
    <w:p w14:paraId="13AA5C7E" w14:textId="552B9083" w:rsidR="0075571F" w:rsidRDefault="00F23919" w:rsidP="00AF02D4">
      <w:pPr>
        <w:pStyle w:val="Body2"/>
        <w:rPr>
          <w:lang w:eastAsia="en-GB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992" behindDoc="0" locked="0" layoutInCell="1" allowOverlap="1" wp14:anchorId="774812EA" wp14:editId="7FBD0986">
                <wp:simplePos x="0" y="0"/>
                <wp:positionH relativeFrom="column">
                  <wp:posOffset>242180</wp:posOffset>
                </wp:positionH>
                <wp:positionV relativeFrom="paragraph">
                  <wp:posOffset>1595246</wp:posOffset>
                </wp:positionV>
                <wp:extent cx="5916439" cy="633742"/>
                <wp:effectExtent l="0" t="0" r="27305" b="1397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6439" cy="633742"/>
                          <a:chOff x="4526" y="0"/>
                          <a:chExt cx="5916439" cy="340227"/>
                        </a:xfrm>
                      </wpg:grpSpPr>
                      <wps:wsp>
                        <wps:cNvPr id="42" name="Text Box 42"/>
                        <wps:cNvSpPr txBox="1"/>
                        <wps:spPr>
                          <a:xfrm>
                            <a:off x="4526" y="0"/>
                            <a:ext cx="2946903" cy="34022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chemeClr val="accent3"/>
                            </a:solidFill>
                          </a:ln>
                        </wps:spPr>
                        <wps:txbx>
                          <w:txbxContent>
                            <w:p w14:paraId="4108A5AC" w14:textId="6A82AF81" w:rsidR="005C5BF8" w:rsidRPr="008954CD" w:rsidRDefault="00E075DA" w:rsidP="005C5BF8">
                              <w:pPr>
                                <w:pStyle w:val="Body1"/>
                              </w:pPr>
                              <w:r>
                                <w:t>To create a star-schema from</w:t>
                              </w:r>
                              <w:r w:rsidR="008954CD">
                                <w:t xml:space="preserve"> this dataset, first </w:t>
                              </w:r>
                              <w:r w:rsidR="008954CD">
                                <w:rPr>
                                  <w:b/>
                                  <w:bCs/>
                                </w:rPr>
                                <w:t>Duplicate</w:t>
                              </w:r>
                              <w:r w:rsidR="008954CD">
                                <w:t xml:space="preserve"> the table.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2974062" y="0"/>
                            <a:ext cx="2946903" cy="34022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chemeClr val="accent3"/>
                            </a:solidFill>
                          </a:ln>
                        </wps:spPr>
                        <wps:txbx>
                          <w:txbxContent>
                            <w:p w14:paraId="3F28BE16" w14:textId="5248AE53" w:rsidR="005C5BF8" w:rsidRPr="00693E9C" w:rsidRDefault="008954CD" w:rsidP="005C5BF8">
                              <w:pPr>
                                <w:pStyle w:val="Body1"/>
                              </w:pPr>
                              <w:r>
                                <w:t>First Dimension Table we will create is “Geography”</w:t>
                              </w:r>
                              <w:r w:rsidR="00693E9C">
                                <w:t xml:space="preserve">. Select all geographical columns and </w:t>
                              </w:r>
                              <w:r w:rsidR="00693E9C">
                                <w:rPr>
                                  <w:b/>
                                  <w:bCs/>
                                </w:rPr>
                                <w:t>Remove Other Columns.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4812EA" id="Group 41" o:spid="_x0000_s1039" style="position:absolute;left:0;text-align:left;margin-left:19.05pt;margin-top:125.6pt;width:465.85pt;height:49.9pt;z-index:251668992;mso-width-relative:margin;mso-height-relative:margin" coordorigin="45" coordsize="59164,3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">
                <v:shape id="Text Box 42" o:spid="_x0000_s1040" type="#_x0000_t202" style="position:absolute;left:45;width:29469;height:3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" fillcolor="white [3201]" strokecolor="#6d9ea4 [3206]">
                  <v:textbox>
                    <w:txbxContent>
                      <w:p w14:paraId="4108A5AC" w14:textId="6A82AF81" w:rsidR="005C5BF8" w:rsidRPr="008954CD" w:rsidRDefault="00E075DA" w:rsidP="005C5BF8">
                        <w:pPr>
                          <w:pStyle w:val="Body1"/>
                        </w:pPr>
                        <w:r>
                          <w:t>To create a star-schema from</w:t>
                        </w:r>
                        <w:r w:rsidR="008954CD">
                          <w:t xml:space="preserve"> this dataset, first </w:t>
                        </w:r>
                        <w:r w:rsidR="008954CD">
                          <w:rPr>
                            <w:b/>
                            <w:bCs/>
                          </w:rPr>
                          <w:t>Duplicate</w:t>
                        </w:r>
                        <w:r w:rsidR="008954CD">
                          <w:t xml:space="preserve"> the table. </w:t>
                        </w:r>
                      </w:p>
                    </w:txbxContent>
                  </v:textbox>
                </v:shape>
                <v:shape id="Text Box 43" o:spid="_x0000_s1041" type="#_x0000_t202" style="position:absolute;left:29740;width:29469;height:3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" fillcolor="white [3201]" strokecolor="#6d9ea4 [3206]">
                  <v:textbox>
                    <w:txbxContent>
                      <w:p w14:paraId="3F28BE16" w14:textId="5248AE53" w:rsidR="005C5BF8" w:rsidRPr="00693E9C" w:rsidRDefault="008954CD" w:rsidP="005C5BF8">
                        <w:pPr>
                          <w:pStyle w:val="Body1"/>
                        </w:pPr>
                        <w:r>
                          <w:t>First Dimension Table we will create is “Geography”</w:t>
                        </w:r>
                        <w:r w:rsidR="00693E9C">
                          <w:t xml:space="preserve">. Select all geographical columns and </w:t>
                        </w:r>
                        <w:r w:rsidR="00693E9C">
                          <w:rPr>
                            <w:b/>
                            <w:bCs/>
                          </w:rPr>
                          <w:t>Remove Other Columns.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B11BF">
        <w:rPr>
          <w:noProof/>
        </w:rPr>
        <w:drawing>
          <wp:inline distT="0" distB="0" distL="0" distR="0" wp14:anchorId="4C4EA05D" wp14:editId="2DB7BC49">
            <wp:extent cx="2934000" cy="1575571"/>
            <wp:effectExtent l="19050" t="19050" r="19050" b="2476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1575571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 w:rsidR="00957283">
        <w:rPr>
          <w:noProof/>
        </w:rPr>
        <w:drawing>
          <wp:inline distT="0" distB="0" distL="0" distR="0" wp14:anchorId="443BA1F5" wp14:editId="66314E87">
            <wp:extent cx="2934000" cy="1575571"/>
            <wp:effectExtent l="19050" t="19050" r="19050" b="24765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1575571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6498B651" w14:textId="69F3AE83" w:rsidR="005C5BF8" w:rsidRDefault="005C5BF8" w:rsidP="00AF02D4">
      <w:pPr>
        <w:pStyle w:val="Body2"/>
        <w:rPr>
          <w:lang w:eastAsia="en-GB"/>
        </w:rPr>
      </w:pPr>
    </w:p>
    <w:p w14:paraId="447ADA6A" w14:textId="495481B7" w:rsidR="008954CD" w:rsidRDefault="008954CD" w:rsidP="00AF02D4">
      <w:pPr>
        <w:pStyle w:val="Body2"/>
        <w:rPr>
          <w:lang w:eastAsia="en-GB"/>
        </w:rPr>
      </w:pPr>
    </w:p>
    <w:p w14:paraId="4A0121F8" w14:textId="77777777" w:rsidR="00693E9C" w:rsidRDefault="00693E9C" w:rsidP="00AF02D4">
      <w:pPr>
        <w:pStyle w:val="Body2"/>
        <w:rPr>
          <w:lang w:eastAsia="en-GB"/>
        </w:rPr>
      </w:pPr>
    </w:p>
    <w:p w14:paraId="4A5F9649" w14:textId="4102B8FC" w:rsidR="0073485F" w:rsidRDefault="00D36448" w:rsidP="00AF02D4">
      <w:pPr>
        <w:pStyle w:val="Body2"/>
        <w:rPr>
          <w:lang w:eastAsia="en-GB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040" behindDoc="0" locked="0" layoutInCell="1" allowOverlap="1" wp14:anchorId="408984EB" wp14:editId="1223692C">
                <wp:simplePos x="0" y="0"/>
                <wp:positionH relativeFrom="margin">
                  <wp:posOffset>240721</wp:posOffset>
                </wp:positionH>
                <wp:positionV relativeFrom="paragraph">
                  <wp:posOffset>1596031</wp:posOffset>
                </wp:positionV>
                <wp:extent cx="5911215" cy="606582"/>
                <wp:effectExtent l="0" t="0" r="13335" b="22225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1215" cy="606582"/>
                          <a:chOff x="0" y="0"/>
                          <a:chExt cx="5911283" cy="340227"/>
                        </a:xfrm>
                      </wpg:grpSpPr>
                      <wps:wsp>
                        <wps:cNvPr id="45" name="Text Box 45"/>
                        <wps:cNvSpPr txBox="1"/>
                        <wps:spPr>
                          <a:xfrm>
                            <a:off x="0" y="0"/>
                            <a:ext cx="2944800" cy="34022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chemeClr val="accent3"/>
                            </a:solidFill>
                          </a:ln>
                        </wps:spPr>
                        <wps:txbx>
                          <w:txbxContent>
                            <w:p w14:paraId="350CB279" w14:textId="13F9372F" w:rsidR="005C5BF8" w:rsidRPr="00616E25" w:rsidRDefault="002954E4" w:rsidP="005C5BF8">
                              <w:pPr>
                                <w:pStyle w:val="Body1"/>
                              </w:pPr>
                              <w:r>
                                <w:t xml:space="preserve">Now on the new Geography table, select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Postal Code</w:t>
                              </w:r>
                              <w:r>
                                <w:t xml:space="preserve"> which </w:t>
                              </w:r>
                              <w:r w:rsidR="00727907">
                                <w:t>has the highest granularity</w:t>
                              </w:r>
                              <w:r w:rsidR="00616E25">
                                <w:t xml:space="preserve"> and </w:t>
                              </w:r>
                              <w:r w:rsidR="00616E25">
                                <w:rPr>
                                  <w:b/>
                                  <w:bCs/>
                                </w:rPr>
                                <w:t>Remove Duplicates</w:t>
                              </w:r>
                              <w:r w:rsidR="00616E25">
                                <w:t xml:space="preserve">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2966483" y="0"/>
                            <a:ext cx="2944800" cy="34022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chemeClr val="accent3"/>
                            </a:solidFill>
                          </a:ln>
                        </wps:spPr>
                        <wps:txbx>
                          <w:txbxContent>
                            <w:p w14:paraId="61CE6344" w14:textId="30D1ABD8" w:rsidR="005C5BF8" w:rsidRPr="00616E25" w:rsidRDefault="00616E25" w:rsidP="005C5BF8">
                              <w:pPr>
                                <w:pStyle w:val="Body1"/>
                              </w:pPr>
                              <w:r>
                                <w:t xml:space="preserve">If you show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Column Distribution</w:t>
                              </w:r>
                              <w:r>
                                <w:t xml:space="preserve">, you can see that </w:t>
                              </w:r>
                              <w:r w:rsidR="00F54509">
                                <w:t xml:space="preserve">all of the Postal Code values are now all distinct and unique.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8984EB" id="Group 44" o:spid="_x0000_s1042" style="position:absolute;left:0;text-align:left;margin-left:18.95pt;margin-top:125.65pt;width:465.45pt;height:47.75pt;z-index:251671040;mso-position-horizontal-relative:margin;mso-height-relative:margin" coordsize="59112,3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">
                <v:shape id="Text Box 45" o:spid="_x0000_s1043" type="#_x0000_t202" style="position:absolute;width:29448;height:3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" fillcolor="white [3201]" strokecolor="#6d9ea4 [3206]">
                  <v:textbox>
                    <w:txbxContent>
                      <w:p w14:paraId="350CB279" w14:textId="13F9372F" w:rsidR="005C5BF8" w:rsidRPr="00616E25" w:rsidRDefault="002954E4" w:rsidP="005C5BF8">
                        <w:pPr>
                          <w:pStyle w:val="Body1"/>
                        </w:pPr>
                        <w:r>
                          <w:t xml:space="preserve">Now on the new Geography table, select </w:t>
                        </w:r>
                        <w:r>
                          <w:rPr>
                            <w:b/>
                            <w:bCs/>
                          </w:rPr>
                          <w:t>Postal Code</w:t>
                        </w:r>
                        <w:r>
                          <w:t xml:space="preserve"> which </w:t>
                        </w:r>
                        <w:r w:rsidR="00727907">
                          <w:t>has the highest granularity</w:t>
                        </w:r>
                        <w:r w:rsidR="00616E25">
                          <w:t xml:space="preserve"> and </w:t>
                        </w:r>
                        <w:r w:rsidR="00616E25">
                          <w:rPr>
                            <w:b/>
                            <w:bCs/>
                          </w:rPr>
                          <w:t>Remove Duplicates</w:t>
                        </w:r>
                        <w:r w:rsidR="00616E25">
                          <w:t xml:space="preserve">. </w:t>
                        </w:r>
                      </w:p>
                    </w:txbxContent>
                  </v:textbox>
                </v:shape>
                <v:shape id="Text Box 46" o:spid="_x0000_s1044" type="#_x0000_t202" style="position:absolute;left:29664;width:29448;height:3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" fillcolor="white [3201]" strokecolor="#6d9ea4 [3206]">
                  <v:textbox>
                    <w:txbxContent>
                      <w:p w14:paraId="61CE6344" w14:textId="30D1ABD8" w:rsidR="005C5BF8" w:rsidRPr="00616E25" w:rsidRDefault="00616E25" w:rsidP="005C5BF8">
                        <w:pPr>
                          <w:pStyle w:val="Body1"/>
                        </w:pPr>
                        <w:r>
                          <w:t xml:space="preserve">If you show </w:t>
                        </w:r>
                        <w:r>
                          <w:rPr>
                            <w:b/>
                            <w:bCs/>
                          </w:rPr>
                          <w:t>Column Distribution</w:t>
                        </w:r>
                        <w:r>
                          <w:t xml:space="preserve">, you can see that </w:t>
                        </w:r>
                        <w:r w:rsidR="00F54509">
                          <w:t xml:space="preserve">all of the Postal Code values are now all distinct and unique.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3485F">
        <w:rPr>
          <w:noProof/>
        </w:rPr>
        <w:drawing>
          <wp:inline distT="0" distB="0" distL="0" distR="0" wp14:anchorId="3613741E" wp14:editId="2286BDC2">
            <wp:extent cx="2934000" cy="1575571"/>
            <wp:effectExtent l="19050" t="19050" r="19050" b="2476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1575571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 w:rsidR="00F73C55">
        <w:rPr>
          <w:noProof/>
        </w:rPr>
        <w:drawing>
          <wp:inline distT="0" distB="0" distL="0" distR="0" wp14:anchorId="46883A95" wp14:editId="7AA42021">
            <wp:extent cx="2934000" cy="1575571"/>
            <wp:effectExtent l="19050" t="19050" r="19050" b="24765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1575571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207F6FC5" w14:textId="53EF9256" w:rsidR="00D36448" w:rsidRDefault="00D36448" w:rsidP="00AF02D4">
      <w:pPr>
        <w:pStyle w:val="Body2"/>
        <w:rPr>
          <w:lang w:eastAsia="en-GB"/>
        </w:rPr>
      </w:pPr>
    </w:p>
    <w:p w14:paraId="28CDC8CE" w14:textId="5C49CD64" w:rsidR="00D36448" w:rsidRDefault="00D36448" w:rsidP="00AF02D4">
      <w:pPr>
        <w:pStyle w:val="Body2"/>
        <w:rPr>
          <w:lang w:eastAsia="en-GB"/>
        </w:rPr>
      </w:pPr>
    </w:p>
    <w:p w14:paraId="16596799" w14:textId="7EE80C21" w:rsidR="00F6709C" w:rsidRDefault="00F6709C" w:rsidP="00AF02D4">
      <w:pPr>
        <w:pStyle w:val="Body2"/>
        <w:rPr>
          <w:lang w:eastAsia="en-GB"/>
        </w:rPr>
      </w:pPr>
    </w:p>
    <w:p w14:paraId="27264CFE" w14:textId="064C59FD" w:rsidR="00F6709C" w:rsidRDefault="00F6709C" w:rsidP="00AF02D4">
      <w:pPr>
        <w:pStyle w:val="Body2"/>
        <w:rPr>
          <w:lang w:eastAsia="en-GB"/>
        </w:rPr>
      </w:pPr>
      <w:r>
        <w:rPr>
          <w:lang w:eastAsia="en-GB"/>
        </w:rPr>
        <w:t xml:space="preserve">Repeat these steps for </w:t>
      </w:r>
      <w:r w:rsidRPr="000E0F5F">
        <w:rPr>
          <w:b/>
          <w:bCs/>
          <w:lang w:eastAsia="en-GB"/>
        </w:rPr>
        <w:t>Product</w:t>
      </w:r>
      <w:r>
        <w:rPr>
          <w:lang w:eastAsia="en-GB"/>
        </w:rPr>
        <w:t xml:space="preserve"> and </w:t>
      </w:r>
      <w:r w:rsidRPr="000E0F5F">
        <w:rPr>
          <w:b/>
          <w:bCs/>
          <w:lang w:eastAsia="en-GB"/>
        </w:rPr>
        <w:t>Customer</w:t>
      </w:r>
      <w:r>
        <w:rPr>
          <w:lang w:eastAsia="en-GB"/>
        </w:rPr>
        <w:t xml:space="preserve"> table with </w:t>
      </w:r>
      <w:r w:rsidR="007B1DE3">
        <w:rPr>
          <w:lang w:eastAsia="en-GB"/>
        </w:rPr>
        <w:t xml:space="preserve">Category, Sub-Category, Product Name and Product ID for </w:t>
      </w:r>
      <w:r w:rsidR="007B1DE3" w:rsidRPr="000E0F5F">
        <w:rPr>
          <w:b/>
          <w:bCs/>
          <w:lang w:eastAsia="en-GB"/>
        </w:rPr>
        <w:t>Product</w:t>
      </w:r>
      <w:r w:rsidR="007B1DE3">
        <w:rPr>
          <w:lang w:eastAsia="en-GB"/>
        </w:rPr>
        <w:t xml:space="preserve"> a</w:t>
      </w:r>
      <w:r w:rsidR="007E783F">
        <w:rPr>
          <w:lang w:eastAsia="en-GB"/>
        </w:rPr>
        <w:t xml:space="preserve">nd Segment, Customer Name and Customer ID </w:t>
      </w:r>
      <w:r w:rsidR="000E0F5F">
        <w:rPr>
          <w:lang w:eastAsia="en-GB"/>
        </w:rPr>
        <w:t xml:space="preserve">for </w:t>
      </w:r>
      <w:r w:rsidR="000E0F5F" w:rsidRPr="000E0F5F">
        <w:rPr>
          <w:b/>
          <w:bCs/>
          <w:lang w:eastAsia="en-GB"/>
        </w:rPr>
        <w:t>Customer</w:t>
      </w:r>
      <w:r w:rsidR="000E0F5F">
        <w:rPr>
          <w:lang w:eastAsia="en-GB"/>
        </w:rPr>
        <w:t>.</w:t>
      </w:r>
    </w:p>
    <w:p w14:paraId="5CB3CB50" w14:textId="50732AFE" w:rsidR="00BC5001" w:rsidRDefault="00BC5001" w:rsidP="00AF02D4">
      <w:pPr>
        <w:pStyle w:val="Body2"/>
        <w:rPr>
          <w:lang w:eastAsia="en-GB"/>
        </w:rPr>
      </w:pPr>
    </w:p>
    <w:p w14:paraId="29062648" w14:textId="11A59ACB" w:rsidR="00F97D5E" w:rsidRDefault="000E0F5F" w:rsidP="00AF02D4">
      <w:pPr>
        <w:pStyle w:val="Body2"/>
        <w:rPr>
          <w:lang w:eastAsia="en-GB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3607361" wp14:editId="39E39323">
                <wp:simplePos x="0" y="0"/>
                <wp:positionH relativeFrom="column">
                  <wp:posOffset>242180</wp:posOffset>
                </wp:positionH>
                <wp:positionV relativeFrom="paragraph">
                  <wp:posOffset>1593410</wp:posOffset>
                </wp:positionV>
                <wp:extent cx="2944800" cy="466253"/>
                <wp:effectExtent l="0" t="0" r="27305" b="1016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4800" cy="4662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schemeClr val="accent3"/>
                          </a:solidFill>
                        </a:ln>
                      </wps:spPr>
                      <wps:txbx>
                        <w:txbxContent>
                          <w:p w14:paraId="55C1E356" w14:textId="2C99CB49" w:rsidR="005C5BF8" w:rsidRPr="006711FC" w:rsidRDefault="00752DF1" w:rsidP="005C5BF8">
                            <w:pPr>
                              <w:pStyle w:val="Body1"/>
                            </w:pPr>
                            <w:r>
                              <w:t>The next table to create from Duplicating is the “Orders” table</w:t>
                            </w:r>
                            <w:r w:rsidR="00747B51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07361" id="Text Box 48" o:spid="_x0000_s1045" type="#_x0000_t202" style="position:absolute;left:0;text-align:left;margin-left:19.05pt;margin-top:125.45pt;width:231.85pt;height:36.7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" fillcolor="white [3201]" strokecolor="#6d9ea4 [3206]">
                <v:textbox>
                  <w:txbxContent>
                    <w:p w14:paraId="55C1E356" w14:textId="2C99CB49" w:rsidR="005C5BF8" w:rsidRPr="006711FC" w:rsidRDefault="00752DF1" w:rsidP="005C5BF8">
                      <w:pPr>
                        <w:pStyle w:val="Body1"/>
                      </w:pPr>
                      <w:r>
                        <w:t>The next table to create from Duplicating is the “Orders” table</w:t>
                      </w:r>
                      <w:r w:rsidR="00747B51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1A0AC0">
        <w:rPr>
          <w:noProof/>
        </w:rPr>
        <w:drawing>
          <wp:inline distT="0" distB="0" distL="0" distR="0" wp14:anchorId="0B938A8C" wp14:editId="7785E2B0">
            <wp:extent cx="2934000" cy="1573945"/>
            <wp:effectExtent l="19050" t="19050" r="19050" b="26670"/>
            <wp:docPr id="23" name="Picture 2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157394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19302694" w14:textId="6744C485" w:rsidR="000E0F5F" w:rsidRDefault="000E0F5F" w:rsidP="00AF02D4">
      <w:pPr>
        <w:pStyle w:val="Body2"/>
        <w:rPr>
          <w:lang w:eastAsia="en-GB"/>
        </w:rPr>
      </w:pPr>
    </w:p>
    <w:p w14:paraId="54340A77" w14:textId="77777777" w:rsidR="000E0F5F" w:rsidRDefault="000E0F5F" w:rsidP="00AF02D4">
      <w:pPr>
        <w:pStyle w:val="Body2"/>
        <w:rPr>
          <w:lang w:eastAsia="en-GB"/>
        </w:rPr>
      </w:pPr>
    </w:p>
    <w:p w14:paraId="2C516A81" w14:textId="2C754740" w:rsidR="009F4045" w:rsidRPr="00747B51" w:rsidRDefault="009F4045" w:rsidP="009F4045">
      <w:r>
        <w:t xml:space="preserve">Keeping columns: </w:t>
      </w:r>
      <w:r w:rsidRPr="00674C1E">
        <w:rPr>
          <w:b/>
          <w:bCs/>
        </w:rPr>
        <w:t>Order ID</w:t>
      </w:r>
      <w:r>
        <w:t xml:space="preserve">, </w:t>
      </w:r>
      <w:r w:rsidRPr="00674C1E">
        <w:rPr>
          <w:b/>
          <w:bCs/>
        </w:rPr>
        <w:t>Order Date</w:t>
      </w:r>
      <w:r>
        <w:t xml:space="preserve">, Ship Date, Ship Mode, </w:t>
      </w:r>
      <w:r w:rsidRPr="00674C1E">
        <w:rPr>
          <w:b/>
          <w:bCs/>
        </w:rPr>
        <w:t>Customer ID</w:t>
      </w:r>
      <w:r>
        <w:t xml:space="preserve">, </w:t>
      </w:r>
      <w:r w:rsidRPr="00674C1E">
        <w:rPr>
          <w:b/>
          <w:bCs/>
        </w:rPr>
        <w:t>Postal</w:t>
      </w:r>
      <w:r>
        <w:t xml:space="preserve"> </w:t>
      </w:r>
      <w:r w:rsidRPr="00674C1E">
        <w:rPr>
          <w:b/>
          <w:bCs/>
        </w:rPr>
        <w:t>Code</w:t>
      </w:r>
      <w:r>
        <w:t xml:space="preserve">, </w:t>
      </w:r>
      <w:r w:rsidRPr="00674C1E">
        <w:rPr>
          <w:b/>
          <w:bCs/>
        </w:rPr>
        <w:t>Product ID</w:t>
      </w:r>
      <w:r>
        <w:t xml:space="preserve">, Sales, Quantity, Discount, Profit. The columns in </w:t>
      </w:r>
      <w:r>
        <w:rPr>
          <w:b/>
          <w:bCs/>
        </w:rPr>
        <w:t>bold</w:t>
      </w:r>
      <w:r>
        <w:t xml:space="preserve"> we will use to create relationships with our other tables.</w:t>
      </w:r>
      <w:r w:rsidR="00747B51">
        <w:t xml:space="preserve"> Hide the </w:t>
      </w:r>
      <w:r w:rsidR="00747B51">
        <w:rPr>
          <w:b/>
          <w:bCs/>
        </w:rPr>
        <w:t xml:space="preserve">Ship Date </w:t>
      </w:r>
      <w:r w:rsidR="00747B51">
        <w:t xml:space="preserve">and </w:t>
      </w:r>
      <w:r w:rsidR="00747B51">
        <w:rPr>
          <w:b/>
          <w:bCs/>
        </w:rPr>
        <w:t>Ship Mode</w:t>
      </w:r>
      <w:r w:rsidR="00747B51">
        <w:t xml:space="preserve"> columns as they are not needed for the reports.</w:t>
      </w:r>
    </w:p>
    <w:p w14:paraId="4A6FA17E" w14:textId="77777777" w:rsidR="009F4045" w:rsidRDefault="009F4045" w:rsidP="009F4045">
      <w:r>
        <w:t>You can either delete your original table, but I’m just hiding mine as we don’t need it anymore.</w:t>
      </w:r>
    </w:p>
    <w:p w14:paraId="5C763CDB" w14:textId="26026377" w:rsidR="001A0AC0" w:rsidRDefault="009F4045" w:rsidP="006B52BB">
      <w:r>
        <w:t>Close and Apply.</w:t>
      </w:r>
    </w:p>
    <w:p w14:paraId="464A1370" w14:textId="0EEFB853" w:rsidR="00AF02D4" w:rsidRDefault="00230828" w:rsidP="00AF02D4">
      <w:pPr>
        <w:pStyle w:val="Heading2"/>
        <w:rPr>
          <w:lang w:eastAsia="en-GB"/>
        </w:rPr>
      </w:pPr>
      <w:bookmarkStart w:id="7" w:name="_Toc125020239"/>
      <w:r>
        <w:rPr>
          <w:lang w:eastAsia="en-GB"/>
        </w:rPr>
        <w:lastRenderedPageBreak/>
        <w:t>New Date Table</w:t>
      </w:r>
      <w:bookmarkEnd w:id="7"/>
    </w:p>
    <w:p w14:paraId="1D7EFFC0" w14:textId="77777777" w:rsidR="00F73428" w:rsidRPr="00F73428" w:rsidRDefault="00F73428" w:rsidP="00F73428">
      <w:pPr>
        <w:pStyle w:val="Body2"/>
        <w:rPr>
          <w:lang w:eastAsia="en-GB"/>
        </w:rPr>
      </w:pPr>
    </w:p>
    <w:p w14:paraId="62D4298D" w14:textId="40AEF85F" w:rsidR="00AF02D4" w:rsidRDefault="00884A77" w:rsidP="00AF02D4">
      <w:pPr>
        <w:pStyle w:val="Body2"/>
        <w:rPr>
          <w:lang w:eastAsia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37B2BF5" wp14:editId="5CF7851A">
                <wp:simplePos x="0" y="0"/>
                <wp:positionH relativeFrom="column">
                  <wp:posOffset>3187840</wp:posOffset>
                </wp:positionH>
                <wp:positionV relativeFrom="paragraph">
                  <wp:posOffset>12393</wp:posOffset>
                </wp:positionV>
                <wp:extent cx="2934000" cy="1581262"/>
                <wp:effectExtent l="0" t="0" r="19050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4000" cy="15812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schemeClr val="accent3"/>
                          </a:solidFill>
                        </a:ln>
                      </wps:spPr>
                      <wps:txbx>
                        <w:txbxContent>
                          <w:p w14:paraId="6D2B41A9" w14:textId="77777777" w:rsidR="00884A77" w:rsidRPr="00884A77" w:rsidRDefault="00884A77" w:rsidP="00884A77">
                            <w:pPr>
                              <w:shd w:val="clear" w:color="auto" w:fill="FFFFFE"/>
                              <w:spacing w:before="0" w:after="0"/>
                              <w:contextualSpacing/>
                              <w:jc w:val="left"/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</w:pP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Date = </w:t>
                            </w:r>
                          </w:p>
                          <w:p w14:paraId="2F82E390" w14:textId="77777777" w:rsidR="00884A77" w:rsidRPr="00884A77" w:rsidRDefault="00884A77" w:rsidP="00884A77">
                            <w:pPr>
                              <w:shd w:val="clear" w:color="auto" w:fill="FFFFFE"/>
                              <w:spacing w:before="0" w:after="0"/>
                              <w:contextualSpacing/>
                              <w:jc w:val="left"/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</w:pPr>
                            <w:r w:rsidRPr="00884A77">
                              <w:rPr>
                                <w:rFonts w:ascii="Consolas" w:hAnsi="Consolas"/>
                                <w:color w:val="0000FF"/>
                                <w:sz w:val="9"/>
                                <w:szCs w:val="9"/>
                                <w:lang w:eastAsia="en-GB"/>
                              </w:rPr>
                              <w:t>VAR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884A77">
                              <w:rPr>
                                <w:rFonts w:ascii="Consolas" w:hAnsi="Consolas"/>
                                <w:color w:val="009999"/>
                                <w:sz w:val="9"/>
                                <w:szCs w:val="9"/>
                                <w:lang w:eastAsia="en-GB"/>
                              </w:rPr>
                              <w:t>MinYear</w:t>
                            </w:r>
                            <w:proofErr w:type="spellEnd"/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=</w:t>
                            </w:r>
                          </w:p>
                          <w:p w14:paraId="4B60C5D5" w14:textId="77777777" w:rsidR="00884A77" w:rsidRPr="00884A77" w:rsidRDefault="00884A77" w:rsidP="00884A77">
                            <w:pPr>
                              <w:shd w:val="clear" w:color="auto" w:fill="FFFFFE"/>
                              <w:spacing w:before="0" w:after="0"/>
                              <w:contextualSpacing/>
                              <w:jc w:val="left"/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</w:pP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    </w:t>
                            </w:r>
                            <w:r w:rsidRPr="00884A77">
                              <w:rPr>
                                <w:rFonts w:ascii="Consolas" w:hAnsi="Consolas"/>
                                <w:color w:val="3165BB"/>
                                <w:sz w:val="9"/>
                                <w:szCs w:val="9"/>
                                <w:lang w:eastAsia="en-GB"/>
                              </w:rPr>
                              <w:t>YEAR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( </w:t>
                            </w:r>
                            <w:r w:rsidRPr="00884A77">
                              <w:rPr>
                                <w:rFonts w:ascii="Consolas" w:hAnsi="Consolas"/>
                                <w:color w:val="3165BB"/>
                                <w:sz w:val="9"/>
                                <w:szCs w:val="9"/>
                                <w:lang w:eastAsia="en-GB"/>
                              </w:rPr>
                              <w:t>MIN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( </w:t>
                            </w:r>
                            <w:r w:rsidRPr="00884A77">
                              <w:rPr>
                                <w:rFonts w:ascii="Consolas" w:hAnsi="Consolas"/>
                                <w:color w:val="001080"/>
                                <w:sz w:val="9"/>
                                <w:szCs w:val="9"/>
                                <w:lang w:eastAsia="en-GB"/>
                              </w:rPr>
                              <w:t>Orders[Order Date]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) )</w:t>
                            </w:r>
                          </w:p>
                          <w:p w14:paraId="5A9250E6" w14:textId="77777777" w:rsidR="00884A77" w:rsidRPr="00884A77" w:rsidRDefault="00884A77" w:rsidP="00884A77">
                            <w:pPr>
                              <w:shd w:val="clear" w:color="auto" w:fill="FFFFFE"/>
                              <w:spacing w:before="0" w:after="0"/>
                              <w:contextualSpacing/>
                              <w:jc w:val="left"/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</w:pPr>
                            <w:r w:rsidRPr="00884A77">
                              <w:rPr>
                                <w:rFonts w:ascii="Consolas" w:hAnsi="Consolas"/>
                                <w:color w:val="0000FF"/>
                                <w:sz w:val="9"/>
                                <w:szCs w:val="9"/>
                                <w:lang w:eastAsia="en-GB"/>
                              </w:rPr>
                              <w:t>VAR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884A77">
                              <w:rPr>
                                <w:rFonts w:ascii="Consolas" w:hAnsi="Consolas"/>
                                <w:color w:val="009999"/>
                                <w:sz w:val="9"/>
                                <w:szCs w:val="9"/>
                                <w:lang w:eastAsia="en-GB"/>
                              </w:rPr>
                              <w:t>MaxYear</w:t>
                            </w:r>
                            <w:proofErr w:type="spellEnd"/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=</w:t>
                            </w:r>
                          </w:p>
                          <w:p w14:paraId="3A365D33" w14:textId="77777777" w:rsidR="00884A77" w:rsidRPr="00884A77" w:rsidRDefault="00884A77" w:rsidP="00884A77">
                            <w:pPr>
                              <w:shd w:val="clear" w:color="auto" w:fill="FFFFFE"/>
                              <w:spacing w:before="0" w:after="0"/>
                              <w:contextualSpacing/>
                              <w:jc w:val="left"/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</w:pP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    </w:t>
                            </w:r>
                            <w:r w:rsidRPr="00884A77">
                              <w:rPr>
                                <w:rFonts w:ascii="Consolas" w:hAnsi="Consolas"/>
                                <w:color w:val="3165BB"/>
                                <w:sz w:val="9"/>
                                <w:szCs w:val="9"/>
                                <w:lang w:eastAsia="en-GB"/>
                              </w:rPr>
                              <w:t>YEAR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( </w:t>
                            </w:r>
                            <w:r w:rsidRPr="00884A77">
                              <w:rPr>
                                <w:rFonts w:ascii="Consolas" w:hAnsi="Consolas"/>
                                <w:color w:val="3165BB"/>
                                <w:sz w:val="9"/>
                                <w:szCs w:val="9"/>
                                <w:lang w:eastAsia="en-GB"/>
                              </w:rPr>
                              <w:t>MAX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( </w:t>
                            </w:r>
                            <w:r w:rsidRPr="00884A77">
                              <w:rPr>
                                <w:rFonts w:ascii="Consolas" w:hAnsi="Consolas"/>
                                <w:color w:val="001080"/>
                                <w:sz w:val="9"/>
                                <w:szCs w:val="9"/>
                                <w:lang w:eastAsia="en-GB"/>
                              </w:rPr>
                              <w:t>Orders[Order Date]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) )</w:t>
                            </w:r>
                          </w:p>
                          <w:p w14:paraId="52A2389B" w14:textId="77777777" w:rsidR="00884A77" w:rsidRPr="00884A77" w:rsidRDefault="00884A77" w:rsidP="00884A77">
                            <w:pPr>
                              <w:shd w:val="clear" w:color="auto" w:fill="FFFFFE"/>
                              <w:spacing w:before="0" w:after="0"/>
                              <w:contextualSpacing/>
                              <w:jc w:val="left"/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</w:pPr>
                            <w:r w:rsidRPr="00884A77">
                              <w:rPr>
                                <w:rFonts w:ascii="Consolas" w:hAnsi="Consolas"/>
                                <w:color w:val="0000FF"/>
                                <w:sz w:val="9"/>
                                <w:szCs w:val="9"/>
                                <w:lang w:eastAsia="en-GB"/>
                              </w:rPr>
                              <w:t>RETURN</w:t>
                            </w:r>
                          </w:p>
                          <w:p w14:paraId="34626C4C" w14:textId="77777777" w:rsidR="00884A77" w:rsidRPr="00884A77" w:rsidRDefault="00884A77" w:rsidP="00884A77">
                            <w:pPr>
                              <w:shd w:val="clear" w:color="auto" w:fill="FFFFFE"/>
                              <w:spacing w:before="0" w:after="0"/>
                              <w:contextualSpacing/>
                              <w:jc w:val="left"/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</w:pP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    </w:t>
                            </w:r>
                            <w:r w:rsidRPr="00884A77">
                              <w:rPr>
                                <w:rFonts w:ascii="Consolas" w:hAnsi="Consolas"/>
                                <w:color w:val="3165BB"/>
                                <w:sz w:val="9"/>
                                <w:szCs w:val="9"/>
                                <w:lang w:eastAsia="en-GB"/>
                              </w:rPr>
                              <w:t>ADDCOLUMNS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(</w:t>
                            </w:r>
                          </w:p>
                          <w:p w14:paraId="3EE17F38" w14:textId="77777777" w:rsidR="00884A77" w:rsidRPr="00884A77" w:rsidRDefault="00884A77" w:rsidP="00884A77">
                            <w:pPr>
                              <w:shd w:val="clear" w:color="auto" w:fill="FFFFFE"/>
                              <w:spacing w:before="0" w:after="0"/>
                              <w:contextualSpacing/>
                              <w:jc w:val="left"/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</w:pP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        </w:t>
                            </w:r>
                            <w:r w:rsidRPr="00884A77">
                              <w:rPr>
                                <w:rFonts w:ascii="Consolas" w:hAnsi="Consolas"/>
                                <w:color w:val="3165BB"/>
                                <w:sz w:val="9"/>
                                <w:szCs w:val="9"/>
                                <w:lang w:eastAsia="en-GB"/>
                              </w:rPr>
                              <w:t>FILTER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(</w:t>
                            </w:r>
                          </w:p>
                          <w:p w14:paraId="6BDA587D" w14:textId="77777777" w:rsidR="00884A77" w:rsidRPr="00884A77" w:rsidRDefault="00884A77" w:rsidP="00884A77">
                            <w:pPr>
                              <w:shd w:val="clear" w:color="auto" w:fill="FFFFFE"/>
                              <w:spacing w:before="0" w:after="0"/>
                              <w:contextualSpacing/>
                              <w:jc w:val="left"/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</w:pP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            </w:t>
                            </w:r>
                            <w:r w:rsidRPr="00884A77">
                              <w:rPr>
                                <w:rFonts w:ascii="Consolas" w:hAnsi="Consolas"/>
                                <w:color w:val="3165BB"/>
                                <w:sz w:val="9"/>
                                <w:szCs w:val="9"/>
                                <w:lang w:eastAsia="en-GB"/>
                              </w:rPr>
                              <w:t>CALENDARAUTO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(),</w:t>
                            </w:r>
                          </w:p>
                          <w:p w14:paraId="3281A8C0" w14:textId="77777777" w:rsidR="00884A77" w:rsidRPr="00884A77" w:rsidRDefault="00884A77" w:rsidP="00884A77">
                            <w:pPr>
                              <w:shd w:val="clear" w:color="auto" w:fill="FFFFFE"/>
                              <w:spacing w:before="0" w:after="0"/>
                              <w:contextualSpacing/>
                              <w:jc w:val="left"/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</w:pP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            </w:t>
                            </w:r>
                            <w:r w:rsidRPr="00884A77">
                              <w:rPr>
                                <w:rFonts w:ascii="Consolas" w:hAnsi="Consolas"/>
                                <w:color w:val="3165BB"/>
                                <w:sz w:val="9"/>
                                <w:szCs w:val="9"/>
                                <w:lang w:eastAsia="en-GB"/>
                              </w:rPr>
                              <w:t>AND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( </w:t>
                            </w:r>
                            <w:r w:rsidRPr="00884A77">
                              <w:rPr>
                                <w:rFonts w:ascii="Consolas" w:hAnsi="Consolas"/>
                                <w:color w:val="3165BB"/>
                                <w:sz w:val="9"/>
                                <w:szCs w:val="9"/>
                                <w:lang w:eastAsia="en-GB"/>
                              </w:rPr>
                              <w:t>YEAR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( </w:t>
                            </w:r>
                            <w:r w:rsidRPr="00884A77">
                              <w:rPr>
                                <w:rFonts w:ascii="Consolas" w:hAnsi="Consolas"/>
                                <w:color w:val="001080"/>
                                <w:sz w:val="9"/>
                                <w:szCs w:val="9"/>
                                <w:lang w:eastAsia="en-GB"/>
                              </w:rPr>
                              <w:t>[Date]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) &gt;= </w:t>
                            </w:r>
                            <w:proofErr w:type="spellStart"/>
                            <w:r w:rsidRPr="00884A77">
                              <w:rPr>
                                <w:rFonts w:ascii="Consolas" w:hAnsi="Consolas"/>
                                <w:color w:val="009999"/>
                                <w:sz w:val="9"/>
                                <w:szCs w:val="9"/>
                                <w:lang w:eastAsia="en-GB"/>
                              </w:rPr>
                              <w:t>MinYear</w:t>
                            </w:r>
                            <w:proofErr w:type="spellEnd"/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, </w:t>
                            </w:r>
                            <w:r w:rsidRPr="00884A77">
                              <w:rPr>
                                <w:rFonts w:ascii="Consolas" w:hAnsi="Consolas"/>
                                <w:color w:val="3165BB"/>
                                <w:sz w:val="9"/>
                                <w:szCs w:val="9"/>
                                <w:lang w:eastAsia="en-GB"/>
                              </w:rPr>
                              <w:t>YEAR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( </w:t>
                            </w:r>
                            <w:r w:rsidRPr="00884A77">
                              <w:rPr>
                                <w:rFonts w:ascii="Consolas" w:hAnsi="Consolas"/>
                                <w:color w:val="001080"/>
                                <w:sz w:val="9"/>
                                <w:szCs w:val="9"/>
                                <w:lang w:eastAsia="en-GB"/>
                              </w:rPr>
                              <w:t>[Date]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) &lt;= </w:t>
                            </w:r>
                            <w:proofErr w:type="spellStart"/>
                            <w:r w:rsidRPr="00884A77">
                              <w:rPr>
                                <w:rFonts w:ascii="Consolas" w:hAnsi="Consolas"/>
                                <w:color w:val="009999"/>
                                <w:sz w:val="9"/>
                                <w:szCs w:val="9"/>
                                <w:lang w:eastAsia="en-GB"/>
                              </w:rPr>
                              <w:t>MaxYear</w:t>
                            </w:r>
                            <w:proofErr w:type="spellEnd"/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)</w:t>
                            </w:r>
                          </w:p>
                          <w:p w14:paraId="3333929C" w14:textId="77777777" w:rsidR="00884A77" w:rsidRPr="00884A77" w:rsidRDefault="00884A77" w:rsidP="00884A77">
                            <w:pPr>
                              <w:shd w:val="clear" w:color="auto" w:fill="FFFFFE"/>
                              <w:spacing w:before="0" w:after="0"/>
                              <w:contextualSpacing/>
                              <w:jc w:val="left"/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</w:pP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>        ),</w:t>
                            </w:r>
                          </w:p>
                          <w:p w14:paraId="5C8C41BD" w14:textId="77777777" w:rsidR="00884A77" w:rsidRPr="00884A77" w:rsidRDefault="00884A77" w:rsidP="00884A77">
                            <w:pPr>
                              <w:shd w:val="clear" w:color="auto" w:fill="FFFFFE"/>
                              <w:spacing w:before="0" w:after="0"/>
                              <w:contextualSpacing/>
                              <w:jc w:val="left"/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</w:pP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        </w:t>
                            </w:r>
                            <w:r w:rsidRPr="00884A77">
                              <w:rPr>
                                <w:rFonts w:ascii="Consolas" w:hAnsi="Consolas"/>
                                <w:color w:val="A31515"/>
                                <w:sz w:val="9"/>
                                <w:szCs w:val="9"/>
                                <w:lang w:eastAsia="en-GB"/>
                              </w:rPr>
                              <w:t>"Year"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, </w:t>
                            </w:r>
                            <w:r w:rsidRPr="00884A77">
                              <w:rPr>
                                <w:rFonts w:ascii="Consolas" w:hAnsi="Consolas"/>
                                <w:color w:val="3165BB"/>
                                <w:sz w:val="9"/>
                                <w:szCs w:val="9"/>
                                <w:lang w:eastAsia="en-GB"/>
                              </w:rPr>
                              <w:t>YEAR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( </w:t>
                            </w:r>
                            <w:r w:rsidRPr="00884A77">
                              <w:rPr>
                                <w:rFonts w:ascii="Consolas" w:hAnsi="Consolas"/>
                                <w:color w:val="001080"/>
                                <w:sz w:val="9"/>
                                <w:szCs w:val="9"/>
                                <w:lang w:eastAsia="en-GB"/>
                              </w:rPr>
                              <w:t>[Date]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),</w:t>
                            </w:r>
                          </w:p>
                          <w:p w14:paraId="0BC2CC0D" w14:textId="77777777" w:rsidR="00884A77" w:rsidRPr="00884A77" w:rsidRDefault="00884A77" w:rsidP="00884A77">
                            <w:pPr>
                              <w:shd w:val="clear" w:color="auto" w:fill="FFFFFE"/>
                              <w:spacing w:before="0" w:after="0"/>
                              <w:contextualSpacing/>
                              <w:jc w:val="left"/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</w:pP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        </w:t>
                            </w:r>
                            <w:r w:rsidRPr="00884A77">
                              <w:rPr>
                                <w:rFonts w:ascii="Consolas" w:hAnsi="Consolas"/>
                                <w:color w:val="A31515"/>
                                <w:sz w:val="9"/>
                                <w:szCs w:val="9"/>
                                <w:lang w:eastAsia="en-GB"/>
                              </w:rPr>
                              <w:t>"Month"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, </w:t>
                            </w:r>
                            <w:r w:rsidRPr="00884A77">
                              <w:rPr>
                                <w:rFonts w:ascii="Consolas" w:hAnsi="Consolas"/>
                                <w:color w:val="3165BB"/>
                                <w:sz w:val="9"/>
                                <w:szCs w:val="9"/>
                                <w:lang w:eastAsia="en-GB"/>
                              </w:rPr>
                              <w:t>FORMAT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( </w:t>
                            </w:r>
                            <w:r w:rsidRPr="00884A77">
                              <w:rPr>
                                <w:rFonts w:ascii="Consolas" w:hAnsi="Consolas"/>
                                <w:color w:val="001080"/>
                                <w:sz w:val="9"/>
                                <w:szCs w:val="9"/>
                                <w:lang w:eastAsia="en-GB"/>
                              </w:rPr>
                              <w:t>[Date]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, </w:t>
                            </w:r>
                            <w:r w:rsidRPr="00884A77">
                              <w:rPr>
                                <w:rFonts w:ascii="Consolas" w:hAnsi="Consolas"/>
                                <w:color w:val="A31515"/>
                                <w:sz w:val="9"/>
                                <w:szCs w:val="9"/>
                                <w:lang w:eastAsia="en-GB"/>
                              </w:rPr>
                              <w:t>"</w:t>
                            </w:r>
                            <w:proofErr w:type="spellStart"/>
                            <w:r w:rsidRPr="00884A77">
                              <w:rPr>
                                <w:rFonts w:ascii="Consolas" w:hAnsi="Consolas"/>
                                <w:color w:val="A31515"/>
                                <w:sz w:val="9"/>
                                <w:szCs w:val="9"/>
                                <w:lang w:eastAsia="en-GB"/>
                              </w:rPr>
                              <w:t>mmmm</w:t>
                            </w:r>
                            <w:proofErr w:type="spellEnd"/>
                            <w:r w:rsidRPr="00884A77">
                              <w:rPr>
                                <w:rFonts w:ascii="Consolas" w:hAnsi="Consolas"/>
                                <w:color w:val="A31515"/>
                                <w:sz w:val="9"/>
                                <w:szCs w:val="9"/>
                                <w:lang w:eastAsia="en-GB"/>
                              </w:rPr>
                              <w:t>"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),</w:t>
                            </w:r>
                          </w:p>
                          <w:p w14:paraId="4B1AC0C6" w14:textId="77777777" w:rsidR="00884A77" w:rsidRPr="00884A77" w:rsidRDefault="00884A77" w:rsidP="00884A77">
                            <w:pPr>
                              <w:shd w:val="clear" w:color="auto" w:fill="FFFFFE"/>
                              <w:spacing w:before="0" w:after="0"/>
                              <w:contextualSpacing/>
                              <w:jc w:val="left"/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</w:pP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        </w:t>
                            </w:r>
                            <w:r w:rsidRPr="00884A77">
                              <w:rPr>
                                <w:rFonts w:ascii="Consolas" w:hAnsi="Consolas"/>
                                <w:color w:val="A31515"/>
                                <w:sz w:val="9"/>
                                <w:szCs w:val="9"/>
                                <w:lang w:eastAsia="en-GB"/>
                              </w:rPr>
                              <w:t>"Month Number"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, </w:t>
                            </w:r>
                            <w:r w:rsidRPr="00884A77">
                              <w:rPr>
                                <w:rFonts w:ascii="Consolas" w:hAnsi="Consolas"/>
                                <w:color w:val="3165BB"/>
                                <w:sz w:val="9"/>
                                <w:szCs w:val="9"/>
                                <w:lang w:eastAsia="en-GB"/>
                              </w:rPr>
                              <w:t>MONTH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( </w:t>
                            </w:r>
                            <w:r w:rsidRPr="00884A77">
                              <w:rPr>
                                <w:rFonts w:ascii="Consolas" w:hAnsi="Consolas"/>
                                <w:color w:val="001080"/>
                                <w:sz w:val="9"/>
                                <w:szCs w:val="9"/>
                                <w:lang w:eastAsia="en-GB"/>
                              </w:rPr>
                              <w:t>[Date]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),</w:t>
                            </w:r>
                          </w:p>
                          <w:p w14:paraId="5C6252A8" w14:textId="77777777" w:rsidR="00884A77" w:rsidRPr="00884A77" w:rsidRDefault="00884A77" w:rsidP="00884A77">
                            <w:pPr>
                              <w:shd w:val="clear" w:color="auto" w:fill="FFFFFE"/>
                              <w:spacing w:before="0" w:after="0"/>
                              <w:contextualSpacing/>
                              <w:jc w:val="left"/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</w:pP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        </w:t>
                            </w:r>
                            <w:r w:rsidRPr="00884A77">
                              <w:rPr>
                                <w:rFonts w:ascii="Consolas" w:hAnsi="Consolas"/>
                                <w:color w:val="A31515"/>
                                <w:sz w:val="9"/>
                                <w:szCs w:val="9"/>
                                <w:lang w:eastAsia="en-GB"/>
                              </w:rPr>
                              <w:t>"Weekday"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, </w:t>
                            </w:r>
                            <w:r w:rsidRPr="00884A77">
                              <w:rPr>
                                <w:rFonts w:ascii="Consolas" w:hAnsi="Consolas"/>
                                <w:color w:val="3165BB"/>
                                <w:sz w:val="9"/>
                                <w:szCs w:val="9"/>
                                <w:lang w:eastAsia="en-GB"/>
                              </w:rPr>
                              <w:t>FORMAT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( </w:t>
                            </w:r>
                            <w:r w:rsidRPr="00884A77">
                              <w:rPr>
                                <w:rFonts w:ascii="Consolas" w:hAnsi="Consolas"/>
                                <w:color w:val="001080"/>
                                <w:sz w:val="9"/>
                                <w:szCs w:val="9"/>
                                <w:lang w:eastAsia="en-GB"/>
                              </w:rPr>
                              <w:t>[Date]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, </w:t>
                            </w:r>
                            <w:r w:rsidRPr="00884A77">
                              <w:rPr>
                                <w:rFonts w:ascii="Consolas" w:hAnsi="Consolas"/>
                                <w:color w:val="A31515"/>
                                <w:sz w:val="9"/>
                                <w:szCs w:val="9"/>
                                <w:lang w:eastAsia="en-GB"/>
                              </w:rPr>
                              <w:t>"</w:t>
                            </w:r>
                            <w:proofErr w:type="spellStart"/>
                            <w:r w:rsidRPr="00884A77">
                              <w:rPr>
                                <w:rFonts w:ascii="Consolas" w:hAnsi="Consolas"/>
                                <w:color w:val="A31515"/>
                                <w:sz w:val="9"/>
                                <w:szCs w:val="9"/>
                                <w:lang w:eastAsia="en-GB"/>
                              </w:rPr>
                              <w:t>dddd</w:t>
                            </w:r>
                            <w:proofErr w:type="spellEnd"/>
                            <w:r w:rsidRPr="00884A77">
                              <w:rPr>
                                <w:rFonts w:ascii="Consolas" w:hAnsi="Consolas"/>
                                <w:color w:val="A31515"/>
                                <w:sz w:val="9"/>
                                <w:szCs w:val="9"/>
                                <w:lang w:eastAsia="en-GB"/>
                              </w:rPr>
                              <w:t>"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),</w:t>
                            </w:r>
                          </w:p>
                          <w:p w14:paraId="4309D1FF" w14:textId="77777777" w:rsidR="00884A77" w:rsidRPr="00884A77" w:rsidRDefault="00884A77" w:rsidP="00884A77">
                            <w:pPr>
                              <w:shd w:val="clear" w:color="auto" w:fill="FFFFFE"/>
                              <w:spacing w:before="0" w:after="0"/>
                              <w:contextualSpacing/>
                              <w:jc w:val="left"/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</w:pP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        </w:t>
                            </w:r>
                            <w:r w:rsidRPr="00884A77">
                              <w:rPr>
                                <w:rFonts w:ascii="Consolas" w:hAnsi="Consolas"/>
                                <w:color w:val="A31515"/>
                                <w:sz w:val="9"/>
                                <w:szCs w:val="9"/>
                                <w:lang w:eastAsia="en-GB"/>
                              </w:rPr>
                              <w:t>"Weekday number"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, </w:t>
                            </w:r>
                            <w:r w:rsidRPr="00884A77">
                              <w:rPr>
                                <w:rFonts w:ascii="Consolas" w:hAnsi="Consolas"/>
                                <w:color w:val="3165BB"/>
                                <w:sz w:val="9"/>
                                <w:szCs w:val="9"/>
                                <w:lang w:eastAsia="en-GB"/>
                              </w:rPr>
                              <w:t>WEEKDAY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( </w:t>
                            </w:r>
                            <w:r w:rsidRPr="00884A77">
                              <w:rPr>
                                <w:rFonts w:ascii="Consolas" w:hAnsi="Consolas"/>
                                <w:color w:val="001080"/>
                                <w:sz w:val="9"/>
                                <w:szCs w:val="9"/>
                                <w:lang w:eastAsia="en-GB"/>
                              </w:rPr>
                              <w:t>[Date]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),</w:t>
                            </w:r>
                          </w:p>
                          <w:p w14:paraId="6AC9EABE" w14:textId="77777777" w:rsidR="00884A77" w:rsidRPr="00884A77" w:rsidRDefault="00884A77" w:rsidP="00884A77">
                            <w:pPr>
                              <w:shd w:val="clear" w:color="auto" w:fill="FFFFFE"/>
                              <w:spacing w:before="0" w:after="0"/>
                              <w:contextualSpacing/>
                              <w:jc w:val="left"/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</w:pP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        </w:t>
                            </w:r>
                            <w:r w:rsidRPr="00884A77">
                              <w:rPr>
                                <w:rFonts w:ascii="Consolas" w:hAnsi="Consolas"/>
                                <w:color w:val="A31515"/>
                                <w:sz w:val="9"/>
                                <w:szCs w:val="9"/>
                                <w:lang w:eastAsia="en-GB"/>
                              </w:rPr>
                              <w:t>"Quarter"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>,</w:t>
                            </w:r>
                          </w:p>
                          <w:p w14:paraId="5F3F6352" w14:textId="77777777" w:rsidR="00884A77" w:rsidRPr="00884A77" w:rsidRDefault="00884A77" w:rsidP="00884A77">
                            <w:pPr>
                              <w:shd w:val="clear" w:color="auto" w:fill="FFFFFE"/>
                              <w:spacing w:before="0" w:after="0"/>
                              <w:contextualSpacing/>
                              <w:jc w:val="left"/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</w:pP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            </w:t>
                            </w:r>
                            <w:r w:rsidRPr="00884A77">
                              <w:rPr>
                                <w:rFonts w:ascii="Consolas" w:hAnsi="Consolas"/>
                                <w:color w:val="A31515"/>
                                <w:sz w:val="9"/>
                                <w:szCs w:val="9"/>
                                <w:lang w:eastAsia="en-GB"/>
                              </w:rPr>
                              <w:t>"Q"</w:t>
                            </w:r>
                          </w:p>
                          <w:p w14:paraId="1DD23B00" w14:textId="77777777" w:rsidR="00884A77" w:rsidRPr="00884A77" w:rsidRDefault="00884A77" w:rsidP="00884A77">
                            <w:pPr>
                              <w:shd w:val="clear" w:color="auto" w:fill="FFFFFE"/>
                              <w:spacing w:before="0" w:after="0"/>
                              <w:contextualSpacing/>
                              <w:jc w:val="left"/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</w:pP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                &amp; </w:t>
                            </w:r>
                            <w:r w:rsidRPr="00884A77">
                              <w:rPr>
                                <w:rFonts w:ascii="Consolas" w:hAnsi="Consolas"/>
                                <w:color w:val="3165BB"/>
                                <w:sz w:val="9"/>
                                <w:szCs w:val="9"/>
                                <w:lang w:eastAsia="en-GB"/>
                              </w:rPr>
                              <w:t>TRUNC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( ( </w:t>
                            </w:r>
                            <w:r w:rsidRPr="00884A77">
                              <w:rPr>
                                <w:rFonts w:ascii="Consolas" w:hAnsi="Consolas"/>
                                <w:color w:val="3165BB"/>
                                <w:sz w:val="9"/>
                                <w:szCs w:val="9"/>
                                <w:lang w:eastAsia="en-GB"/>
                              </w:rPr>
                              <w:t>MONTH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( </w:t>
                            </w:r>
                            <w:r w:rsidRPr="00884A77">
                              <w:rPr>
                                <w:rFonts w:ascii="Consolas" w:hAnsi="Consolas"/>
                                <w:color w:val="001080"/>
                                <w:sz w:val="9"/>
                                <w:szCs w:val="9"/>
                                <w:lang w:eastAsia="en-GB"/>
                              </w:rPr>
                              <w:t>[Date]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) - </w:t>
                            </w:r>
                            <w:r w:rsidRPr="00884A77">
                              <w:rPr>
                                <w:rFonts w:ascii="Consolas" w:hAnsi="Consolas"/>
                                <w:color w:val="09885A"/>
                                <w:sz w:val="9"/>
                                <w:szCs w:val="9"/>
                                <w:lang w:eastAsia="en-GB"/>
                              </w:rPr>
                              <w:t>1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) / </w:t>
                            </w:r>
                            <w:r w:rsidRPr="00884A77">
                              <w:rPr>
                                <w:rFonts w:ascii="Consolas" w:hAnsi="Consolas"/>
                                <w:color w:val="09885A"/>
                                <w:sz w:val="9"/>
                                <w:szCs w:val="9"/>
                                <w:lang w:eastAsia="en-GB"/>
                              </w:rPr>
                              <w:t>3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) + </w:t>
                            </w:r>
                            <w:r w:rsidRPr="00884A77">
                              <w:rPr>
                                <w:rFonts w:ascii="Consolas" w:hAnsi="Consolas"/>
                                <w:color w:val="09885A"/>
                                <w:sz w:val="9"/>
                                <w:szCs w:val="9"/>
                                <w:lang w:eastAsia="en-GB"/>
                              </w:rPr>
                              <w:t>1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>,</w:t>
                            </w:r>
                          </w:p>
                          <w:p w14:paraId="252E2C4B" w14:textId="77777777" w:rsidR="00884A77" w:rsidRPr="00884A77" w:rsidRDefault="00884A77" w:rsidP="00884A77">
                            <w:pPr>
                              <w:shd w:val="clear" w:color="auto" w:fill="FFFFFE"/>
                              <w:spacing w:before="0" w:after="0"/>
                              <w:contextualSpacing/>
                              <w:jc w:val="left"/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</w:pP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        </w:t>
                            </w:r>
                            <w:r w:rsidRPr="00884A77">
                              <w:rPr>
                                <w:rFonts w:ascii="Consolas" w:hAnsi="Consolas"/>
                                <w:color w:val="A31515"/>
                                <w:sz w:val="9"/>
                                <w:szCs w:val="9"/>
                                <w:lang w:eastAsia="en-GB"/>
                              </w:rPr>
                              <w:t>"Day"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, </w:t>
                            </w:r>
                            <w:r w:rsidRPr="00884A77">
                              <w:rPr>
                                <w:rFonts w:ascii="Consolas" w:hAnsi="Consolas"/>
                                <w:color w:val="3165BB"/>
                                <w:sz w:val="9"/>
                                <w:szCs w:val="9"/>
                                <w:lang w:eastAsia="en-GB"/>
                              </w:rPr>
                              <w:t>DAY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( </w:t>
                            </w:r>
                            <w:r w:rsidRPr="00884A77">
                              <w:rPr>
                                <w:rFonts w:ascii="Consolas" w:hAnsi="Consolas"/>
                                <w:color w:val="001080"/>
                                <w:sz w:val="9"/>
                                <w:szCs w:val="9"/>
                                <w:lang w:eastAsia="en-GB"/>
                              </w:rPr>
                              <w:t>[Date]</w:t>
                            </w: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 xml:space="preserve"> )</w:t>
                            </w:r>
                          </w:p>
                          <w:p w14:paraId="7766030C" w14:textId="77777777" w:rsidR="00884A77" w:rsidRPr="00884A77" w:rsidRDefault="00884A77" w:rsidP="00884A77">
                            <w:pPr>
                              <w:shd w:val="clear" w:color="auto" w:fill="FFFFFE"/>
                              <w:spacing w:before="0" w:after="0"/>
                              <w:contextualSpacing/>
                              <w:jc w:val="left"/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</w:pPr>
                            <w:r w:rsidRPr="00884A77"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  <w:t>    )</w:t>
                            </w:r>
                          </w:p>
                          <w:p w14:paraId="1F8FE058" w14:textId="77777777" w:rsidR="00884A77" w:rsidRPr="00884A77" w:rsidRDefault="00884A77" w:rsidP="00884A77">
                            <w:pPr>
                              <w:shd w:val="clear" w:color="auto" w:fill="FFFFFE"/>
                              <w:spacing w:before="0" w:after="0"/>
                              <w:contextualSpacing/>
                              <w:jc w:val="left"/>
                              <w:rPr>
                                <w:rFonts w:ascii="Consolas" w:hAnsi="Consolas"/>
                                <w:color w:val="000000"/>
                                <w:sz w:val="9"/>
                                <w:szCs w:val="9"/>
                                <w:lang w:eastAsia="en-GB"/>
                              </w:rPr>
                            </w:pPr>
                          </w:p>
                          <w:p w14:paraId="211D270A" w14:textId="77777777" w:rsidR="00884A77" w:rsidRPr="00884A77" w:rsidRDefault="00884A77" w:rsidP="00884A77">
                            <w:pPr>
                              <w:contextualSpacing/>
                              <w:rPr>
                                <w:sz w:val="9"/>
                                <w:szCs w:val="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B2BF5" id="Text Box 1" o:spid="_x0000_s1046" type="#_x0000_t202" style="position:absolute;left:0;text-align:left;margin-left:251pt;margin-top:1pt;width:231pt;height:124.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" fillcolor="white [3201]" strokecolor="#6d9ea4 [3206]">
                <v:textbox>
                  <w:txbxContent>
                    <w:p w14:paraId="6D2B41A9" w14:textId="77777777" w:rsidR="00884A77" w:rsidRPr="00884A77" w:rsidRDefault="00884A77" w:rsidP="00884A77">
                      <w:pPr>
                        <w:shd w:val="clear" w:color="auto" w:fill="FFFFFE"/>
                        <w:spacing w:before="0" w:after="0"/>
                        <w:contextualSpacing/>
                        <w:jc w:val="left"/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</w:pP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Date = </w:t>
                      </w:r>
                    </w:p>
                    <w:p w14:paraId="2F82E390" w14:textId="77777777" w:rsidR="00884A77" w:rsidRPr="00884A77" w:rsidRDefault="00884A77" w:rsidP="00884A77">
                      <w:pPr>
                        <w:shd w:val="clear" w:color="auto" w:fill="FFFFFE"/>
                        <w:spacing w:before="0" w:after="0"/>
                        <w:contextualSpacing/>
                        <w:jc w:val="left"/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</w:pPr>
                      <w:r w:rsidRPr="00884A77">
                        <w:rPr>
                          <w:rFonts w:ascii="Consolas" w:hAnsi="Consolas"/>
                          <w:color w:val="0000FF"/>
                          <w:sz w:val="9"/>
                          <w:szCs w:val="9"/>
                          <w:lang w:eastAsia="en-GB"/>
                        </w:rPr>
                        <w:t>VAR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</w:t>
                      </w:r>
                      <w:proofErr w:type="spellStart"/>
                      <w:r w:rsidRPr="00884A77">
                        <w:rPr>
                          <w:rFonts w:ascii="Consolas" w:hAnsi="Consolas"/>
                          <w:color w:val="009999"/>
                          <w:sz w:val="9"/>
                          <w:szCs w:val="9"/>
                          <w:lang w:eastAsia="en-GB"/>
                        </w:rPr>
                        <w:t>MinYear</w:t>
                      </w:r>
                      <w:proofErr w:type="spellEnd"/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=</w:t>
                      </w:r>
                    </w:p>
                    <w:p w14:paraId="4B60C5D5" w14:textId="77777777" w:rsidR="00884A77" w:rsidRPr="00884A77" w:rsidRDefault="00884A77" w:rsidP="00884A77">
                      <w:pPr>
                        <w:shd w:val="clear" w:color="auto" w:fill="FFFFFE"/>
                        <w:spacing w:before="0" w:after="0"/>
                        <w:contextualSpacing/>
                        <w:jc w:val="left"/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</w:pP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    </w:t>
                      </w:r>
                      <w:r w:rsidRPr="00884A77">
                        <w:rPr>
                          <w:rFonts w:ascii="Consolas" w:hAnsi="Consolas"/>
                          <w:color w:val="3165BB"/>
                          <w:sz w:val="9"/>
                          <w:szCs w:val="9"/>
                          <w:lang w:eastAsia="en-GB"/>
                        </w:rPr>
                        <w:t>YEAR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( </w:t>
                      </w:r>
                      <w:r w:rsidRPr="00884A77">
                        <w:rPr>
                          <w:rFonts w:ascii="Consolas" w:hAnsi="Consolas"/>
                          <w:color w:val="3165BB"/>
                          <w:sz w:val="9"/>
                          <w:szCs w:val="9"/>
                          <w:lang w:eastAsia="en-GB"/>
                        </w:rPr>
                        <w:t>MIN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( </w:t>
                      </w:r>
                      <w:r w:rsidRPr="00884A77">
                        <w:rPr>
                          <w:rFonts w:ascii="Consolas" w:hAnsi="Consolas"/>
                          <w:color w:val="001080"/>
                          <w:sz w:val="9"/>
                          <w:szCs w:val="9"/>
                          <w:lang w:eastAsia="en-GB"/>
                        </w:rPr>
                        <w:t>Orders[Order Date]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) )</w:t>
                      </w:r>
                    </w:p>
                    <w:p w14:paraId="5A9250E6" w14:textId="77777777" w:rsidR="00884A77" w:rsidRPr="00884A77" w:rsidRDefault="00884A77" w:rsidP="00884A77">
                      <w:pPr>
                        <w:shd w:val="clear" w:color="auto" w:fill="FFFFFE"/>
                        <w:spacing w:before="0" w:after="0"/>
                        <w:contextualSpacing/>
                        <w:jc w:val="left"/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</w:pPr>
                      <w:r w:rsidRPr="00884A77">
                        <w:rPr>
                          <w:rFonts w:ascii="Consolas" w:hAnsi="Consolas"/>
                          <w:color w:val="0000FF"/>
                          <w:sz w:val="9"/>
                          <w:szCs w:val="9"/>
                          <w:lang w:eastAsia="en-GB"/>
                        </w:rPr>
                        <w:t>VAR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</w:t>
                      </w:r>
                      <w:proofErr w:type="spellStart"/>
                      <w:r w:rsidRPr="00884A77">
                        <w:rPr>
                          <w:rFonts w:ascii="Consolas" w:hAnsi="Consolas"/>
                          <w:color w:val="009999"/>
                          <w:sz w:val="9"/>
                          <w:szCs w:val="9"/>
                          <w:lang w:eastAsia="en-GB"/>
                        </w:rPr>
                        <w:t>MaxYear</w:t>
                      </w:r>
                      <w:proofErr w:type="spellEnd"/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=</w:t>
                      </w:r>
                    </w:p>
                    <w:p w14:paraId="3A365D33" w14:textId="77777777" w:rsidR="00884A77" w:rsidRPr="00884A77" w:rsidRDefault="00884A77" w:rsidP="00884A77">
                      <w:pPr>
                        <w:shd w:val="clear" w:color="auto" w:fill="FFFFFE"/>
                        <w:spacing w:before="0" w:after="0"/>
                        <w:contextualSpacing/>
                        <w:jc w:val="left"/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</w:pP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    </w:t>
                      </w:r>
                      <w:r w:rsidRPr="00884A77">
                        <w:rPr>
                          <w:rFonts w:ascii="Consolas" w:hAnsi="Consolas"/>
                          <w:color w:val="3165BB"/>
                          <w:sz w:val="9"/>
                          <w:szCs w:val="9"/>
                          <w:lang w:eastAsia="en-GB"/>
                        </w:rPr>
                        <w:t>YEAR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( </w:t>
                      </w:r>
                      <w:r w:rsidRPr="00884A77">
                        <w:rPr>
                          <w:rFonts w:ascii="Consolas" w:hAnsi="Consolas"/>
                          <w:color w:val="3165BB"/>
                          <w:sz w:val="9"/>
                          <w:szCs w:val="9"/>
                          <w:lang w:eastAsia="en-GB"/>
                        </w:rPr>
                        <w:t>MAX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( </w:t>
                      </w:r>
                      <w:r w:rsidRPr="00884A77">
                        <w:rPr>
                          <w:rFonts w:ascii="Consolas" w:hAnsi="Consolas"/>
                          <w:color w:val="001080"/>
                          <w:sz w:val="9"/>
                          <w:szCs w:val="9"/>
                          <w:lang w:eastAsia="en-GB"/>
                        </w:rPr>
                        <w:t>Orders[Order Date]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) )</w:t>
                      </w:r>
                    </w:p>
                    <w:p w14:paraId="52A2389B" w14:textId="77777777" w:rsidR="00884A77" w:rsidRPr="00884A77" w:rsidRDefault="00884A77" w:rsidP="00884A77">
                      <w:pPr>
                        <w:shd w:val="clear" w:color="auto" w:fill="FFFFFE"/>
                        <w:spacing w:before="0" w:after="0"/>
                        <w:contextualSpacing/>
                        <w:jc w:val="left"/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</w:pPr>
                      <w:r w:rsidRPr="00884A77">
                        <w:rPr>
                          <w:rFonts w:ascii="Consolas" w:hAnsi="Consolas"/>
                          <w:color w:val="0000FF"/>
                          <w:sz w:val="9"/>
                          <w:szCs w:val="9"/>
                          <w:lang w:eastAsia="en-GB"/>
                        </w:rPr>
                        <w:t>RETURN</w:t>
                      </w:r>
                    </w:p>
                    <w:p w14:paraId="34626C4C" w14:textId="77777777" w:rsidR="00884A77" w:rsidRPr="00884A77" w:rsidRDefault="00884A77" w:rsidP="00884A77">
                      <w:pPr>
                        <w:shd w:val="clear" w:color="auto" w:fill="FFFFFE"/>
                        <w:spacing w:before="0" w:after="0"/>
                        <w:contextualSpacing/>
                        <w:jc w:val="left"/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</w:pP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    </w:t>
                      </w:r>
                      <w:r w:rsidRPr="00884A77">
                        <w:rPr>
                          <w:rFonts w:ascii="Consolas" w:hAnsi="Consolas"/>
                          <w:color w:val="3165BB"/>
                          <w:sz w:val="9"/>
                          <w:szCs w:val="9"/>
                          <w:lang w:eastAsia="en-GB"/>
                        </w:rPr>
                        <w:t>ADDCOLUMNS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(</w:t>
                      </w:r>
                    </w:p>
                    <w:p w14:paraId="3EE17F38" w14:textId="77777777" w:rsidR="00884A77" w:rsidRPr="00884A77" w:rsidRDefault="00884A77" w:rsidP="00884A77">
                      <w:pPr>
                        <w:shd w:val="clear" w:color="auto" w:fill="FFFFFE"/>
                        <w:spacing w:before="0" w:after="0"/>
                        <w:contextualSpacing/>
                        <w:jc w:val="left"/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</w:pP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        </w:t>
                      </w:r>
                      <w:r w:rsidRPr="00884A77">
                        <w:rPr>
                          <w:rFonts w:ascii="Consolas" w:hAnsi="Consolas"/>
                          <w:color w:val="3165BB"/>
                          <w:sz w:val="9"/>
                          <w:szCs w:val="9"/>
                          <w:lang w:eastAsia="en-GB"/>
                        </w:rPr>
                        <w:t>FILTER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(</w:t>
                      </w:r>
                    </w:p>
                    <w:p w14:paraId="6BDA587D" w14:textId="77777777" w:rsidR="00884A77" w:rsidRPr="00884A77" w:rsidRDefault="00884A77" w:rsidP="00884A77">
                      <w:pPr>
                        <w:shd w:val="clear" w:color="auto" w:fill="FFFFFE"/>
                        <w:spacing w:before="0" w:after="0"/>
                        <w:contextualSpacing/>
                        <w:jc w:val="left"/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</w:pP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            </w:t>
                      </w:r>
                      <w:r w:rsidRPr="00884A77">
                        <w:rPr>
                          <w:rFonts w:ascii="Consolas" w:hAnsi="Consolas"/>
                          <w:color w:val="3165BB"/>
                          <w:sz w:val="9"/>
                          <w:szCs w:val="9"/>
                          <w:lang w:eastAsia="en-GB"/>
                        </w:rPr>
                        <w:t>CALENDARAUTO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(),</w:t>
                      </w:r>
                    </w:p>
                    <w:p w14:paraId="3281A8C0" w14:textId="77777777" w:rsidR="00884A77" w:rsidRPr="00884A77" w:rsidRDefault="00884A77" w:rsidP="00884A77">
                      <w:pPr>
                        <w:shd w:val="clear" w:color="auto" w:fill="FFFFFE"/>
                        <w:spacing w:before="0" w:after="0"/>
                        <w:contextualSpacing/>
                        <w:jc w:val="left"/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</w:pP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            </w:t>
                      </w:r>
                      <w:r w:rsidRPr="00884A77">
                        <w:rPr>
                          <w:rFonts w:ascii="Consolas" w:hAnsi="Consolas"/>
                          <w:color w:val="3165BB"/>
                          <w:sz w:val="9"/>
                          <w:szCs w:val="9"/>
                          <w:lang w:eastAsia="en-GB"/>
                        </w:rPr>
                        <w:t>AND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( </w:t>
                      </w:r>
                      <w:r w:rsidRPr="00884A77">
                        <w:rPr>
                          <w:rFonts w:ascii="Consolas" w:hAnsi="Consolas"/>
                          <w:color w:val="3165BB"/>
                          <w:sz w:val="9"/>
                          <w:szCs w:val="9"/>
                          <w:lang w:eastAsia="en-GB"/>
                        </w:rPr>
                        <w:t>YEAR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( </w:t>
                      </w:r>
                      <w:r w:rsidRPr="00884A77">
                        <w:rPr>
                          <w:rFonts w:ascii="Consolas" w:hAnsi="Consolas"/>
                          <w:color w:val="001080"/>
                          <w:sz w:val="9"/>
                          <w:szCs w:val="9"/>
                          <w:lang w:eastAsia="en-GB"/>
                        </w:rPr>
                        <w:t>[Date]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) &gt;= </w:t>
                      </w:r>
                      <w:proofErr w:type="spellStart"/>
                      <w:r w:rsidRPr="00884A77">
                        <w:rPr>
                          <w:rFonts w:ascii="Consolas" w:hAnsi="Consolas"/>
                          <w:color w:val="009999"/>
                          <w:sz w:val="9"/>
                          <w:szCs w:val="9"/>
                          <w:lang w:eastAsia="en-GB"/>
                        </w:rPr>
                        <w:t>MinYear</w:t>
                      </w:r>
                      <w:proofErr w:type="spellEnd"/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, </w:t>
                      </w:r>
                      <w:r w:rsidRPr="00884A77">
                        <w:rPr>
                          <w:rFonts w:ascii="Consolas" w:hAnsi="Consolas"/>
                          <w:color w:val="3165BB"/>
                          <w:sz w:val="9"/>
                          <w:szCs w:val="9"/>
                          <w:lang w:eastAsia="en-GB"/>
                        </w:rPr>
                        <w:t>YEAR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( </w:t>
                      </w:r>
                      <w:r w:rsidRPr="00884A77">
                        <w:rPr>
                          <w:rFonts w:ascii="Consolas" w:hAnsi="Consolas"/>
                          <w:color w:val="001080"/>
                          <w:sz w:val="9"/>
                          <w:szCs w:val="9"/>
                          <w:lang w:eastAsia="en-GB"/>
                        </w:rPr>
                        <w:t>[Date]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) &lt;= </w:t>
                      </w:r>
                      <w:proofErr w:type="spellStart"/>
                      <w:r w:rsidRPr="00884A77">
                        <w:rPr>
                          <w:rFonts w:ascii="Consolas" w:hAnsi="Consolas"/>
                          <w:color w:val="009999"/>
                          <w:sz w:val="9"/>
                          <w:szCs w:val="9"/>
                          <w:lang w:eastAsia="en-GB"/>
                        </w:rPr>
                        <w:t>MaxYear</w:t>
                      </w:r>
                      <w:proofErr w:type="spellEnd"/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)</w:t>
                      </w:r>
                    </w:p>
                    <w:p w14:paraId="3333929C" w14:textId="77777777" w:rsidR="00884A77" w:rsidRPr="00884A77" w:rsidRDefault="00884A77" w:rsidP="00884A77">
                      <w:pPr>
                        <w:shd w:val="clear" w:color="auto" w:fill="FFFFFE"/>
                        <w:spacing w:before="0" w:after="0"/>
                        <w:contextualSpacing/>
                        <w:jc w:val="left"/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</w:pP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>        ),</w:t>
                      </w:r>
                    </w:p>
                    <w:p w14:paraId="5C8C41BD" w14:textId="77777777" w:rsidR="00884A77" w:rsidRPr="00884A77" w:rsidRDefault="00884A77" w:rsidP="00884A77">
                      <w:pPr>
                        <w:shd w:val="clear" w:color="auto" w:fill="FFFFFE"/>
                        <w:spacing w:before="0" w:after="0"/>
                        <w:contextualSpacing/>
                        <w:jc w:val="left"/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</w:pP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        </w:t>
                      </w:r>
                      <w:r w:rsidRPr="00884A77">
                        <w:rPr>
                          <w:rFonts w:ascii="Consolas" w:hAnsi="Consolas"/>
                          <w:color w:val="A31515"/>
                          <w:sz w:val="9"/>
                          <w:szCs w:val="9"/>
                          <w:lang w:eastAsia="en-GB"/>
                        </w:rPr>
                        <w:t>"Year"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, </w:t>
                      </w:r>
                      <w:r w:rsidRPr="00884A77">
                        <w:rPr>
                          <w:rFonts w:ascii="Consolas" w:hAnsi="Consolas"/>
                          <w:color w:val="3165BB"/>
                          <w:sz w:val="9"/>
                          <w:szCs w:val="9"/>
                          <w:lang w:eastAsia="en-GB"/>
                        </w:rPr>
                        <w:t>YEAR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( </w:t>
                      </w:r>
                      <w:r w:rsidRPr="00884A77">
                        <w:rPr>
                          <w:rFonts w:ascii="Consolas" w:hAnsi="Consolas"/>
                          <w:color w:val="001080"/>
                          <w:sz w:val="9"/>
                          <w:szCs w:val="9"/>
                          <w:lang w:eastAsia="en-GB"/>
                        </w:rPr>
                        <w:t>[Date]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),</w:t>
                      </w:r>
                    </w:p>
                    <w:p w14:paraId="0BC2CC0D" w14:textId="77777777" w:rsidR="00884A77" w:rsidRPr="00884A77" w:rsidRDefault="00884A77" w:rsidP="00884A77">
                      <w:pPr>
                        <w:shd w:val="clear" w:color="auto" w:fill="FFFFFE"/>
                        <w:spacing w:before="0" w:after="0"/>
                        <w:contextualSpacing/>
                        <w:jc w:val="left"/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</w:pP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        </w:t>
                      </w:r>
                      <w:r w:rsidRPr="00884A77">
                        <w:rPr>
                          <w:rFonts w:ascii="Consolas" w:hAnsi="Consolas"/>
                          <w:color w:val="A31515"/>
                          <w:sz w:val="9"/>
                          <w:szCs w:val="9"/>
                          <w:lang w:eastAsia="en-GB"/>
                        </w:rPr>
                        <w:t>"Month"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, </w:t>
                      </w:r>
                      <w:r w:rsidRPr="00884A77">
                        <w:rPr>
                          <w:rFonts w:ascii="Consolas" w:hAnsi="Consolas"/>
                          <w:color w:val="3165BB"/>
                          <w:sz w:val="9"/>
                          <w:szCs w:val="9"/>
                          <w:lang w:eastAsia="en-GB"/>
                        </w:rPr>
                        <w:t>FORMAT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( </w:t>
                      </w:r>
                      <w:r w:rsidRPr="00884A77">
                        <w:rPr>
                          <w:rFonts w:ascii="Consolas" w:hAnsi="Consolas"/>
                          <w:color w:val="001080"/>
                          <w:sz w:val="9"/>
                          <w:szCs w:val="9"/>
                          <w:lang w:eastAsia="en-GB"/>
                        </w:rPr>
                        <w:t>[Date]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, </w:t>
                      </w:r>
                      <w:r w:rsidRPr="00884A77">
                        <w:rPr>
                          <w:rFonts w:ascii="Consolas" w:hAnsi="Consolas"/>
                          <w:color w:val="A31515"/>
                          <w:sz w:val="9"/>
                          <w:szCs w:val="9"/>
                          <w:lang w:eastAsia="en-GB"/>
                        </w:rPr>
                        <w:t>"</w:t>
                      </w:r>
                      <w:proofErr w:type="spellStart"/>
                      <w:r w:rsidRPr="00884A77">
                        <w:rPr>
                          <w:rFonts w:ascii="Consolas" w:hAnsi="Consolas"/>
                          <w:color w:val="A31515"/>
                          <w:sz w:val="9"/>
                          <w:szCs w:val="9"/>
                          <w:lang w:eastAsia="en-GB"/>
                        </w:rPr>
                        <w:t>mmmm</w:t>
                      </w:r>
                      <w:proofErr w:type="spellEnd"/>
                      <w:r w:rsidRPr="00884A77">
                        <w:rPr>
                          <w:rFonts w:ascii="Consolas" w:hAnsi="Consolas"/>
                          <w:color w:val="A31515"/>
                          <w:sz w:val="9"/>
                          <w:szCs w:val="9"/>
                          <w:lang w:eastAsia="en-GB"/>
                        </w:rPr>
                        <w:t>"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),</w:t>
                      </w:r>
                    </w:p>
                    <w:p w14:paraId="4B1AC0C6" w14:textId="77777777" w:rsidR="00884A77" w:rsidRPr="00884A77" w:rsidRDefault="00884A77" w:rsidP="00884A77">
                      <w:pPr>
                        <w:shd w:val="clear" w:color="auto" w:fill="FFFFFE"/>
                        <w:spacing w:before="0" w:after="0"/>
                        <w:contextualSpacing/>
                        <w:jc w:val="left"/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</w:pP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        </w:t>
                      </w:r>
                      <w:r w:rsidRPr="00884A77">
                        <w:rPr>
                          <w:rFonts w:ascii="Consolas" w:hAnsi="Consolas"/>
                          <w:color w:val="A31515"/>
                          <w:sz w:val="9"/>
                          <w:szCs w:val="9"/>
                          <w:lang w:eastAsia="en-GB"/>
                        </w:rPr>
                        <w:t>"Month Number"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, </w:t>
                      </w:r>
                      <w:r w:rsidRPr="00884A77">
                        <w:rPr>
                          <w:rFonts w:ascii="Consolas" w:hAnsi="Consolas"/>
                          <w:color w:val="3165BB"/>
                          <w:sz w:val="9"/>
                          <w:szCs w:val="9"/>
                          <w:lang w:eastAsia="en-GB"/>
                        </w:rPr>
                        <w:t>MONTH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( </w:t>
                      </w:r>
                      <w:r w:rsidRPr="00884A77">
                        <w:rPr>
                          <w:rFonts w:ascii="Consolas" w:hAnsi="Consolas"/>
                          <w:color w:val="001080"/>
                          <w:sz w:val="9"/>
                          <w:szCs w:val="9"/>
                          <w:lang w:eastAsia="en-GB"/>
                        </w:rPr>
                        <w:t>[Date]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),</w:t>
                      </w:r>
                    </w:p>
                    <w:p w14:paraId="5C6252A8" w14:textId="77777777" w:rsidR="00884A77" w:rsidRPr="00884A77" w:rsidRDefault="00884A77" w:rsidP="00884A77">
                      <w:pPr>
                        <w:shd w:val="clear" w:color="auto" w:fill="FFFFFE"/>
                        <w:spacing w:before="0" w:after="0"/>
                        <w:contextualSpacing/>
                        <w:jc w:val="left"/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</w:pP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        </w:t>
                      </w:r>
                      <w:r w:rsidRPr="00884A77">
                        <w:rPr>
                          <w:rFonts w:ascii="Consolas" w:hAnsi="Consolas"/>
                          <w:color w:val="A31515"/>
                          <w:sz w:val="9"/>
                          <w:szCs w:val="9"/>
                          <w:lang w:eastAsia="en-GB"/>
                        </w:rPr>
                        <w:t>"Weekday"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, </w:t>
                      </w:r>
                      <w:r w:rsidRPr="00884A77">
                        <w:rPr>
                          <w:rFonts w:ascii="Consolas" w:hAnsi="Consolas"/>
                          <w:color w:val="3165BB"/>
                          <w:sz w:val="9"/>
                          <w:szCs w:val="9"/>
                          <w:lang w:eastAsia="en-GB"/>
                        </w:rPr>
                        <w:t>FORMAT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( </w:t>
                      </w:r>
                      <w:r w:rsidRPr="00884A77">
                        <w:rPr>
                          <w:rFonts w:ascii="Consolas" w:hAnsi="Consolas"/>
                          <w:color w:val="001080"/>
                          <w:sz w:val="9"/>
                          <w:szCs w:val="9"/>
                          <w:lang w:eastAsia="en-GB"/>
                        </w:rPr>
                        <w:t>[Date]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, </w:t>
                      </w:r>
                      <w:r w:rsidRPr="00884A77">
                        <w:rPr>
                          <w:rFonts w:ascii="Consolas" w:hAnsi="Consolas"/>
                          <w:color w:val="A31515"/>
                          <w:sz w:val="9"/>
                          <w:szCs w:val="9"/>
                          <w:lang w:eastAsia="en-GB"/>
                        </w:rPr>
                        <w:t>"</w:t>
                      </w:r>
                      <w:proofErr w:type="spellStart"/>
                      <w:r w:rsidRPr="00884A77">
                        <w:rPr>
                          <w:rFonts w:ascii="Consolas" w:hAnsi="Consolas"/>
                          <w:color w:val="A31515"/>
                          <w:sz w:val="9"/>
                          <w:szCs w:val="9"/>
                          <w:lang w:eastAsia="en-GB"/>
                        </w:rPr>
                        <w:t>dddd</w:t>
                      </w:r>
                      <w:proofErr w:type="spellEnd"/>
                      <w:r w:rsidRPr="00884A77">
                        <w:rPr>
                          <w:rFonts w:ascii="Consolas" w:hAnsi="Consolas"/>
                          <w:color w:val="A31515"/>
                          <w:sz w:val="9"/>
                          <w:szCs w:val="9"/>
                          <w:lang w:eastAsia="en-GB"/>
                        </w:rPr>
                        <w:t>"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),</w:t>
                      </w:r>
                    </w:p>
                    <w:p w14:paraId="4309D1FF" w14:textId="77777777" w:rsidR="00884A77" w:rsidRPr="00884A77" w:rsidRDefault="00884A77" w:rsidP="00884A77">
                      <w:pPr>
                        <w:shd w:val="clear" w:color="auto" w:fill="FFFFFE"/>
                        <w:spacing w:before="0" w:after="0"/>
                        <w:contextualSpacing/>
                        <w:jc w:val="left"/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</w:pP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        </w:t>
                      </w:r>
                      <w:r w:rsidRPr="00884A77">
                        <w:rPr>
                          <w:rFonts w:ascii="Consolas" w:hAnsi="Consolas"/>
                          <w:color w:val="A31515"/>
                          <w:sz w:val="9"/>
                          <w:szCs w:val="9"/>
                          <w:lang w:eastAsia="en-GB"/>
                        </w:rPr>
                        <w:t>"Weekday number"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, </w:t>
                      </w:r>
                      <w:r w:rsidRPr="00884A77">
                        <w:rPr>
                          <w:rFonts w:ascii="Consolas" w:hAnsi="Consolas"/>
                          <w:color w:val="3165BB"/>
                          <w:sz w:val="9"/>
                          <w:szCs w:val="9"/>
                          <w:lang w:eastAsia="en-GB"/>
                        </w:rPr>
                        <w:t>WEEKDAY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( </w:t>
                      </w:r>
                      <w:r w:rsidRPr="00884A77">
                        <w:rPr>
                          <w:rFonts w:ascii="Consolas" w:hAnsi="Consolas"/>
                          <w:color w:val="001080"/>
                          <w:sz w:val="9"/>
                          <w:szCs w:val="9"/>
                          <w:lang w:eastAsia="en-GB"/>
                        </w:rPr>
                        <w:t>[Date]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),</w:t>
                      </w:r>
                    </w:p>
                    <w:p w14:paraId="6AC9EABE" w14:textId="77777777" w:rsidR="00884A77" w:rsidRPr="00884A77" w:rsidRDefault="00884A77" w:rsidP="00884A77">
                      <w:pPr>
                        <w:shd w:val="clear" w:color="auto" w:fill="FFFFFE"/>
                        <w:spacing w:before="0" w:after="0"/>
                        <w:contextualSpacing/>
                        <w:jc w:val="left"/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</w:pP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        </w:t>
                      </w:r>
                      <w:r w:rsidRPr="00884A77">
                        <w:rPr>
                          <w:rFonts w:ascii="Consolas" w:hAnsi="Consolas"/>
                          <w:color w:val="A31515"/>
                          <w:sz w:val="9"/>
                          <w:szCs w:val="9"/>
                          <w:lang w:eastAsia="en-GB"/>
                        </w:rPr>
                        <w:t>"Quarter"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>,</w:t>
                      </w:r>
                    </w:p>
                    <w:p w14:paraId="5F3F6352" w14:textId="77777777" w:rsidR="00884A77" w:rsidRPr="00884A77" w:rsidRDefault="00884A77" w:rsidP="00884A77">
                      <w:pPr>
                        <w:shd w:val="clear" w:color="auto" w:fill="FFFFFE"/>
                        <w:spacing w:before="0" w:after="0"/>
                        <w:contextualSpacing/>
                        <w:jc w:val="left"/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</w:pP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            </w:t>
                      </w:r>
                      <w:r w:rsidRPr="00884A77">
                        <w:rPr>
                          <w:rFonts w:ascii="Consolas" w:hAnsi="Consolas"/>
                          <w:color w:val="A31515"/>
                          <w:sz w:val="9"/>
                          <w:szCs w:val="9"/>
                          <w:lang w:eastAsia="en-GB"/>
                        </w:rPr>
                        <w:t>"Q"</w:t>
                      </w:r>
                    </w:p>
                    <w:p w14:paraId="1DD23B00" w14:textId="77777777" w:rsidR="00884A77" w:rsidRPr="00884A77" w:rsidRDefault="00884A77" w:rsidP="00884A77">
                      <w:pPr>
                        <w:shd w:val="clear" w:color="auto" w:fill="FFFFFE"/>
                        <w:spacing w:before="0" w:after="0"/>
                        <w:contextualSpacing/>
                        <w:jc w:val="left"/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</w:pP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                &amp; </w:t>
                      </w:r>
                      <w:r w:rsidRPr="00884A77">
                        <w:rPr>
                          <w:rFonts w:ascii="Consolas" w:hAnsi="Consolas"/>
                          <w:color w:val="3165BB"/>
                          <w:sz w:val="9"/>
                          <w:szCs w:val="9"/>
                          <w:lang w:eastAsia="en-GB"/>
                        </w:rPr>
                        <w:t>TRUNC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( ( </w:t>
                      </w:r>
                      <w:r w:rsidRPr="00884A77">
                        <w:rPr>
                          <w:rFonts w:ascii="Consolas" w:hAnsi="Consolas"/>
                          <w:color w:val="3165BB"/>
                          <w:sz w:val="9"/>
                          <w:szCs w:val="9"/>
                          <w:lang w:eastAsia="en-GB"/>
                        </w:rPr>
                        <w:t>MONTH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( </w:t>
                      </w:r>
                      <w:r w:rsidRPr="00884A77">
                        <w:rPr>
                          <w:rFonts w:ascii="Consolas" w:hAnsi="Consolas"/>
                          <w:color w:val="001080"/>
                          <w:sz w:val="9"/>
                          <w:szCs w:val="9"/>
                          <w:lang w:eastAsia="en-GB"/>
                        </w:rPr>
                        <w:t>[Date]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) - </w:t>
                      </w:r>
                      <w:r w:rsidRPr="00884A77">
                        <w:rPr>
                          <w:rFonts w:ascii="Consolas" w:hAnsi="Consolas"/>
                          <w:color w:val="09885A"/>
                          <w:sz w:val="9"/>
                          <w:szCs w:val="9"/>
                          <w:lang w:eastAsia="en-GB"/>
                        </w:rPr>
                        <w:t>1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) / </w:t>
                      </w:r>
                      <w:r w:rsidRPr="00884A77">
                        <w:rPr>
                          <w:rFonts w:ascii="Consolas" w:hAnsi="Consolas"/>
                          <w:color w:val="09885A"/>
                          <w:sz w:val="9"/>
                          <w:szCs w:val="9"/>
                          <w:lang w:eastAsia="en-GB"/>
                        </w:rPr>
                        <w:t>3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) + </w:t>
                      </w:r>
                      <w:r w:rsidRPr="00884A77">
                        <w:rPr>
                          <w:rFonts w:ascii="Consolas" w:hAnsi="Consolas"/>
                          <w:color w:val="09885A"/>
                          <w:sz w:val="9"/>
                          <w:szCs w:val="9"/>
                          <w:lang w:eastAsia="en-GB"/>
                        </w:rPr>
                        <w:t>1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>,</w:t>
                      </w:r>
                    </w:p>
                    <w:p w14:paraId="252E2C4B" w14:textId="77777777" w:rsidR="00884A77" w:rsidRPr="00884A77" w:rsidRDefault="00884A77" w:rsidP="00884A77">
                      <w:pPr>
                        <w:shd w:val="clear" w:color="auto" w:fill="FFFFFE"/>
                        <w:spacing w:before="0" w:after="0"/>
                        <w:contextualSpacing/>
                        <w:jc w:val="left"/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</w:pP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        </w:t>
                      </w:r>
                      <w:r w:rsidRPr="00884A77">
                        <w:rPr>
                          <w:rFonts w:ascii="Consolas" w:hAnsi="Consolas"/>
                          <w:color w:val="A31515"/>
                          <w:sz w:val="9"/>
                          <w:szCs w:val="9"/>
                          <w:lang w:eastAsia="en-GB"/>
                        </w:rPr>
                        <w:t>"Day"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, </w:t>
                      </w:r>
                      <w:r w:rsidRPr="00884A77">
                        <w:rPr>
                          <w:rFonts w:ascii="Consolas" w:hAnsi="Consolas"/>
                          <w:color w:val="3165BB"/>
                          <w:sz w:val="9"/>
                          <w:szCs w:val="9"/>
                          <w:lang w:eastAsia="en-GB"/>
                        </w:rPr>
                        <w:t>DAY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( </w:t>
                      </w:r>
                      <w:r w:rsidRPr="00884A77">
                        <w:rPr>
                          <w:rFonts w:ascii="Consolas" w:hAnsi="Consolas"/>
                          <w:color w:val="001080"/>
                          <w:sz w:val="9"/>
                          <w:szCs w:val="9"/>
                          <w:lang w:eastAsia="en-GB"/>
                        </w:rPr>
                        <w:t>[Date]</w:t>
                      </w: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 xml:space="preserve"> )</w:t>
                      </w:r>
                    </w:p>
                    <w:p w14:paraId="7766030C" w14:textId="77777777" w:rsidR="00884A77" w:rsidRPr="00884A77" w:rsidRDefault="00884A77" w:rsidP="00884A77">
                      <w:pPr>
                        <w:shd w:val="clear" w:color="auto" w:fill="FFFFFE"/>
                        <w:spacing w:before="0" w:after="0"/>
                        <w:contextualSpacing/>
                        <w:jc w:val="left"/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</w:pPr>
                      <w:r w:rsidRPr="00884A77"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  <w:t>    )</w:t>
                      </w:r>
                    </w:p>
                    <w:p w14:paraId="1F8FE058" w14:textId="77777777" w:rsidR="00884A77" w:rsidRPr="00884A77" w:rsidRDefault="00884A77" w:rsidP="00884A77">
                      <w:pPr>
                        <w:shd w:val="clear" w:color="auto" w:fill="FFFFFE"/>
                        <w:spacing w:before="0" w:after="0"/>
                        <w:contextualSpacing/>
                        <w:jc w:val="left"/>
                        <w:rPr>
                          <w:rFonts w:ascii="Consolas" w:hAnsi="Consolas"/>
                          <w:color w:val="000000"/>
                          <w:sz w:val="9"/>
                          <w:szCs w:val="9"/>
                          <w:lang w:eastAsia="en-GB"/>
                        </w:rPr>
                      </w:pPr>
                    </w:p>
                    <w:p w14:paraId="211D270A" w14:textId="77777777" w:rsidR="00884A77" w:rsidRPr="00884A77" w:rsidRDefault="00884A77" w:rsidP="00884A77">
                      <w:pPr>
                        <w:contextualSpacing/>
                        <w:rPr>
                          <w:sz w:val="9"/>
                          <w:szCs w:val="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A0206">
        <w:rPr>
          <w:noProof/>
        </w:rPr>
        <w:drawing>
          <wp:inline distT="0" distB="0" distL="0" distR="0" wp14:anchorId="351DE374" wp14:editId="0C29B92E">
            <wp:extent cx="2934000" cy="1572320"/>
            <wp:effectExtent l="19050" t="19050" r="19050" b="2794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157232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05994084" w14:textId="5ABCD56C" w:rsidR="00676558" w:rsidRDefault="00676558" w:rsidP="00642F86">
      <w:r>
        <w:t xml:space="preserve">Format using </w:t>
      </w:r>
      <w:hyperlink r:id="rId27" w:history="1">
        <w:r>
          <w:rPr>
            <w:rStyle w:val="Hyperlink"/>
          </w:rPr>
          <w:t>DAX Formatter by SQLBI</w:t>
        </w:r>
      </w:hyperlink>
      <w:r w:rsidR="00451F45">
        <w:t>.</w:t>
      </w:r>
    </w:p>
    <w:p w14:paraId="5348726B" w14:textId="2C8BADDA" w:rsidR="00642F86" w:rsidRDefault="00642F86" w:rsidP="00642F86">
      <w:r>
        <w:t>Mark as Date Table.</w:t>
      </w:r>
    </w:p>
    <w:p w14:paraId="580D3277" w14:textId="77777777" w:rsidR="00CD0698" w:rsidRDefault="00CD0698" w:rsidP="00AF02D4">
      <w:pPr>
        <w:pStyle w:val="Body2"/>
        <w:rPr>
          <w:lang w:eastAsia="en-GB"/>
        </w:rPr>
      </w:pPr>
    </w:p>
    <w:p w14:paraId="5850E022" w14:textId="74CCB65E" w:rsidR="00AF02D4" w:rsidRDefault="00230828" w:rsidP="00AF02D4">
      <w:pPr>
        <w:pStyle w:val="Heading2"/>
        <w:rPr>
          <w:lang w:eastAsia="en-GB"/>
        </w:rPr>
      </w:pPr>
      <w:bookmarkStart w:id="8" w:name="_Toc125020240"/>
      <w:r>
        <w:rPr>
          <w:lang w:eastAsia="en-GB"/>
        </w:rPr>
        <w:t>Modelling</w:t>
      </w:r>
      <w:bookmarkEnd w:id="8"/>
    </w:p>
    <w:p w14:paraId="518DBB45" w14:textId="77777777" w:rsidR="00F73428" w:rsidRDefault="00F73428" w:rsidP="00AF02D4">
      <w:pPr>
        <w:pStyle w:val="Body2"/>
      </w:pPr>
    </w:p>
    <w:p w14:paraId="6755C63A" w14:textId="2C263A0C" w:rsidR="00AF02D4" w:rsidRDefault="00E42E33" w:rsidP="00AF02D4">
      <w:pPr>
        <w:pStyle w:val="Body2"/>
      </w:pPr>
      <w:r>
        <w:t>On the Model tab, delete any automatic relationships between the tables.</w:t>
      </w:r>
    </w:p>
    <w:p w14:paraId="15699A98" w14:textId="2EDFA763" w:rsidR="00E42E33" w:rsidRDefault="005D2FE2" w:rsidP="00AF02D4">
      <w:pPr>
        <w:pStyle w:val="Body2"/>
        <w:rPr>
          <w:lang w:eastAsia="en-GB"/>
        </w:rPr>
      </w:pPr>
      <w:r>
        <w:rPr>
          <w:noProof/>
        </w:rPr>
        <w:drawing>
          <wp:inline distT="0" distB="0" distL="0" distR="0" wp14:anchorId="1BB781AD" wp14:editId="4D5709F7">
            <wp:extent cx="2934000" cy="1572320"/>
            <wp:effectExtent l="19050" t="19050" r="19050" b="27940"/>
            <wp:docPr id="25" name="Picture 2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157232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701D8201" w14:textId="68E4394B" w:rsidR="00F73428" w:rsidRDefault="00F73428" w:rsidP="00F73428">
      <w:pPr>
        <w:spacing w:before="0" w:after="0"/>
        <w:jc w:val="left"/>
        <w:rPr>
          <w:lang w:eastAsia="en-GB"/>
        </w:rPr>
      </w:pPr>
      <w:r>
        <w:rPr>
          <w:lang w:eastAsia="en-GB"/>
        </w:rPr>
        <w:br w:type="page"/>
      </w:r>
    </w:p>
    <w:p w14:paraId="553BC659" w14:textId="39328222" w:rsidR="00AF02D4" w:rsidRDefault="00EC55FA" w:rsidP="00486489">
      <w:pPr>
        <w:pStyle w:val="Heading1"/>
        <w:rPr>
          <w:lang w:eastAsia="en-GB"/>
        </w:rPr>
      </w:pPr>
      <w:bookmarkStart w:id="9" w:name="_Toc125020241"/>
      <w:r>
        <w:rPr>
          <w:lang w:eastAsia="en-GB"/>
        </w:rPr>
        <w:lastRenderedPageBreak/>
        <w:t>REPORTS</w:t>
      </w:r>
      <w:bookmarkEnd w:id="9"/>
    </w:p>
    <w:p w14:paraId="7C03F101" w14:textId="3E41B07E" w:rsidR="00306C29" w:rsidRDefault="00306C29" w:rsidP="00306C29">
      <w:pPr>
        <w:pStyle w:val="Body1"/>
        <w:rPr>
          <w:lang w:eastAsia="en-GB"/>
        </w:rPr>
      </w:pPr>
    </w:p>
    <w:p w14:paraId="791CB8CC" w14:textId="53CE4EAC" w:rsidR="00306C29" w:rsidRDefault="00230828" w:rsidP="00306C29">
      <w:pPr>
        <w:pStyle w:val="Heading2"/>
        <w:rPr>
          <w:lang w:eastAsia="en-GB"/>
        </w:rPr>
      </w:pPr>
      <w:bookmarkStart w:id="10" w:name="_Toc125020242"/>
      <w:r>
        <w:rPr>
          <w:lang w:eastAsia="en-GB"/>
        </w:rPr>
        <w:t>Exploratory</w:t>
      </w:r>
      <w:r w:rsidR="00306C29">
        <w:rPr>
          <w:lang w:eastAsia="en-GB"/>
        </w:rPr>
        <w:t xml:space="preserve"> </w:t>
      </w:r>
      <w:r>
        <w:rPr>
          <w:lang w:eastAsia="en-GB"/>
        </w:rPr>
        <w:t>(More Fun One)</w:t>
      </w:r>
      <w:bookmarkEnd w:id="10"/>
    </w:p>
    <w:p w14:paraId="329F6434" w14:textId="27D3F25D" w:rsidR="00306C29" w:rsidRDefault="00306C29" w:rsidP="00306C29">
      <w:pPr>
        <w:pStyle w:val="Body2"/>
        <w:rPr>
          <w:lang w:eastAsia="en-GB"/>
        </w:rPr>
      </w:pPr>
    </w:p>
    <w:p w14:paraId="09059A9A" w14:textId="0B2EA9F3" w:rsidR="00306C29" w:rsidRDefault="00230828" w:rsidP="00306C29">
      <w:pPr>
        <w:pStyle w:val="Heading2"/>
        <w:rPr>
          <w:lang w:eastAsia="en-GB"/>
        </w:rPr>
      </w:pPr>
      <w:bookmarkStart w:id="11" w:name="_Toc125020243"/>
      <w:r>
        <w:rPr>
          <w:lang w:eastAsia="en-GB"/>
        </w:rPr>
        <w:t>Financial</w:t>
      </w:r>
      <w:bookmarkEnd w:id="11"/>
    </w:p>
    <w:p w14:paraId="349A6659" w14:textId="22553029" w:rsidR="00306C29" w:rsidRDefault="00306C29" w:rsidP="00306C29">
      <w:pPr>
        <w:pStyle w:val="Body2"/>
        <w:rPr>
          <w:lang w:eastAsia="en-GB"/>
        </w:rPr>
      </w:pPr>
    </w:p>
    <w:p w14:paraId="392567D7" w14:textId="51984363" w:rsidR="00306C29" w:rsidRDefault="00306C29" w:rsidP="00306C29">
      <w:pPr>
        <w:pStyle w:val="Heading1"/>
        <w:rPr>
          <w:lang w:eastAsia="en-GB"/>
        </w:rPr>
      </w:pPr>
      <w:bookmarkStart w:id="12" w:name="_Toc125020244"/>
      <w:bookmarkEnd w:id="12"/>
    </w:p>
    <w:p w14:paraId="595E04EE" w14:textId="06F001BF" w:rsidR="009D3F58" w:rsidRDefault="009D3F58" w:rsidP="009D3F58">
      <w:pPr>
        <w:pStyle w:val="Body1"/>
        <w:rPr>
          <w:lang w:eastAsia="en-GB"/>
        </w:rPr>
      </w:pPr>
    </w:p>
    <w:p w14:paraId="407FA35A" w14:textId="3696114F" w:rsidR="009D3F58" w:rsidRDefault="00230828" w:rsidP="009D3F58">
      <w:pPr>
        <w:pStyle w:val="Heading2"/>
        <w:rPr>
          <w:lang w:eastAsia="en-GB"/>
        </w:rPr>
      </w:pPr>
      <w:bookmarkStart w:id="13" w:name="_Toc125020245"/>
      <w:r>
        <w:rPr>
          <w:lang w:eastAsia="en-GB"/>
        </w:rPr>
        <w:t>FAQS</w:t>
      </w:r>
      <w:bookmarkEnd w:id="13"/>
    </w:p>
    <w:p w14:paraId="2438ADB3" w14:textId="2D6C681F" w:rsidR="009D3F58" w:rsidRDefault="009D3F58" w:rsidP="009D3F58">
      <w:pPr>
        <w:pStyle w:val="Body2"/>
        <w:rPr>
          <w:lang w:eastAsia="en-GB"/>
        </w:rPr>
      </w:pPr>
    </w:p>
    <w:p w14:paraId="32E33AAA" w14:textId="66334CC3" w:rsidR="009D3F58" w:rsidRPr="009D3F58" w:rsidRDefault="00230828" w:rsidP="009D3F58">
      <w:pPr>
        <w:pStyle w:val="Heading2"/>
        <w:rPr>
          <w:lang w:eastAsia="en-GB"/>
        </w:rPr>
      </w:pPr>
      <w:bookmarkStart w:id="14" w:name="_Toc125020246"/>
      <w:r>
        <w:rPr>
          <w:lang w:eastAsia="en-GB"/>
        </w:rPr>
        <w:t>Links</w:t>
      </w:r>
      <w:bookmarkEnd w:id="14"/>
    </w:p>
    <w:p w14:paraId="3EF46579" w14:textId="77777777" w:rsidR="0045738F" w:rsidRDefault="0045738F"/>
    <w:p w14:paraId="40E5B078" w14:textId="77777777" w:rsidR="00F750DC" w:rsidRDefault="00F750DC">
      <w:pPr>
        <w:spacing w:before="0" w:after="0"/>
        <w:jc w:val="left"/>
      </w:pPr>
      <w:r>
        <w:br w:type="page"/>
      </w:r>
    </w:p>
    <w:p w14:paraId="46AFB972" w14:textId="3E83C87C" w:rsidR="004E28EF" w:rsidRDefault="00205849" w:rsidP="00863E59">
      <w:r w:rsidRPr="007D1484">
        <w:rPr>
          <w:rFonts w:cs="Segoe UI"/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80116F4" wp14:editId="2BA0B576">
                <wp:simplePos x="0" y="0"/>
                <wp:positionH relativeFrom="page">
                  <wp:align>right</wp:align>
                </wp:positionH>
                <wp:positionV relativeFrom="paragraph">
                  <wp:posOffset>7558715</wp:posOffset>
                </wp:positionV>
                <wp:extent cx="7551420" cy="1706880"/>
                <wp:effectExtent l="0" t="0" r="11430" b="2667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1420" cy="1706880"/>
                        </a:xfrm>
                        <a:prstGeom prst="rect">
                          <a:avLst/>
                        </a:prstGeom>
                        <a:solidFill>
                          <a:srgbClr val="6C9EA2"/>
                        </a:solidFill>
                        <a:ln w="6350">
                          <a:solidFill>
                            <a:srgbClr val="6C9EA2"/>
                          </a:solidFill>
                        </a:ln>
                      </wps:spPr>
                      <wps:txbx>
                        <w:txbxContent>
                          <w:p w14:paraId="17981BC8" w14:textId="77777777" w:rsidR="005B5DF8" w:rsidRPr="00FE1E4F" w:rsidRDefault="005B5DF8" w:rsidP="005B5DF8">
                            <w:pPr>
                              <w:jc w:val="center"/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32"/>
                                <w:szCs w:val="60"/>
                              </w:rPr>
                            </w:pPr>
                            <w:r w:rsidRPr="00FE1E4F"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32"/>
                                <w:szCs w:val="60"/>
                              </w:rPr>
                              <w:t>Quorum Network Resources Limited</w:t>
                            </w:r>
                            <w:r w:rsidRPr="00FE1E4F"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32"/>
                                <w:szCs w:val="60"/>
                              </w:rPr>
                              <w:br/>
                              <w:t>18 Greenside Lane, Edinburgh, EH1 3AH</w:t>
                            </w:r>
                          </w:p>
                          <w:p w14:paraId="416E89AB" w14:textId="77777777" w:rsidR="005B5DF8" w:rsidRPr="00FE1E4F" w:rsidRDefault="00000000" w:rsidP="005B5DF8">
                            <w:pPr>
                              <w:jc w:val="center"/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32"/>
                                <w:szCs w:val="60"/>
                              </w:rPr>
                            </w:pPr>
                            <w:hyperlink r:id="rId29" w:history="1">
                              <w:r w:rsidR="005B5DF8" w:rsidRPr="00FE1E4F">
                                <w:rPr>
                                  <w:rStyle w:val="Hyperlink"/>
                                  <w:rFonts w:ascii="Segoe UI Light" w:hAnsi="Segoe UI Light" w:cs="Segoe UI Light"/>
                                  <w:sz w:val="32"/>
                                  <w:szCs w:val="60"/>
                                </w:rPr>
                                <w:t>www.qnrl.com</w:t>
                              </w:r>
                            </w:hyperlink>
                            <w:r w:rsidR="005B5DF8" w:rsidRPr="00FE1E4F"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32"/>
                                <w:szCs w:val="60"/>
                              </w:rPr>
                              <w:t xml:space="preserve"> | </w:t>
                            </w:r>
                            <w:hyperlink r:id="rId30" w:history="1">
                              <w:r w:rsidR="005B5DF8" w:rsidRPr="00FE1E4F">
                                <w:rPr>
                                  <w:rStyle w:val="Hyperlink"/>
                                  <w:rFonts w:ascii="Segoe UI Light" w:hAnsi="Segoe UI Light" w:cs="Segoe UI Light"/>
                                  <w:sz w:val="32"/>
                                  <w:szCs w:val="60"/>
                                </w:rPr>
                                <w:t>info@qnrl.com</w:t>
                              </w:r>
                            </w:hyperlink>
                          </w:p>
                          <w:p w14:paraId="48A43FEF" w14:textId="77777777" w:rsidR="005B5DF8" w:rsidRPr="00FE1E4F" w:rsidRDefault="005B5DF8" w:rsidP="005B5DF8">
                            <w:pPr>
                              <w:jc w:val="center"/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24"/>
                                <w:szCs w:val="60"/>
                              </w:rPr>
                            </w:pPr>
                            <w:r w:rsidRPr="00FE1E4F"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24"/>
                                <w:szCs w:val="60"/>
                              </w:rPr>
                              <w:t xml:space="preserve">Reg. No. SC 196645, Registered Office: 24a Melville Street, Edinburgh EH3 7NS. </w:t>
                            </w:r>
                          </w:p>
                          <w:p w14:paraId="6035935B" w14:textId="77777777" w:rsidR="005B5DF8" w:rsidRPr="00676031" w:rsidRDefault="005B5DF8" w:rsidP="005B5DF8">
                            <w:pPr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116F4" id="Text Box 89" o:spid="_x0000_s1047" type="#_x0000_t202" style="position:absolute;left:0;text-align:left;margin-left:543.4pt;margin-top:595.15pt;width:594.6pt;height:134.4pt;z-index:25165772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" fillcolor="#6c9ea2" strokecolor="#6c9ea2" strokeweight=".5pt">
                <v:textbox>
                  <w:txbxContent>
                    <w:p w14:paraId="17981BC8" w14:textId="77777777" w:rsidR="005B5DF8" w:rsidRPr="00FE1E4F" w:rsidRDefault="005B5DF8" w:rsidP="005B5DF8">
                      <w:pPr>
                        <w:jc w:val="center"/>
                        <w:rPr>
                          <w:rFonts w:ascii="Segoe UI Light" w:hAnsi="Segoe UI Light" w:cs="Segoe UI Light"/>
                          <w:color w:val="FFFFFF" w:themeColor="background1"/>
                          <w:sz w:val="32"/>
                          <w:szCs w:val="60"/>
                        </w:rPr>
                      </w:pPr>
                      <w:r w:rsidRPr="00FE1E4F">
                        <w:rPr>
                          <w:rFonts w:ascii="Segoe UI Light" w:hAnsi="Segoe UI Light" w:cs="Segoe UI Light"/>
                          <w:color w:val="FFFFFF" w:themeColor="background1"/>
                          <w:sz w:val="32"/>
                          <w:szCs w:val="60"/>
                        </w:rPr>
                        <w:t>Quorum Network Resources Limited</w:t>
                      </w:r>
                      <w:r w:rsidRPr="00FE1E4F">
                        <w:rPr>
                          <w:rFonts w:ascii="Segoe UI Light" w:hAnsi="Segoe UI Light" w:cs="Segoe UI Light"/>
                          <w:color w:val="FFFFFF" w:themeColor="background1"/>
                          <w:sz w:val="32"/>
                          <w:szCs w:val="60"/>
                        </w:rPr>
                        <w:br/>
                        <w:t>18 Greenside Lane, Edinburgh, EH1 3AH</w:t>
                      </w:r>
                    </w:p>
                    <w:p w14:paraId="416E89AB" w14:textId="77777777" w:rsidR="005B5DF8" w:rsidRPr="00FE1E4F" w:rsidRDefault="00000000" w:rsidP="005B5DF8">
                      <w:pPr>
                        <w:jc w:val="center"/>
                        <w:rPr>
                          <w:rFonts w:ascii="Segoe UI Light" w:hAnsi="Segoe UI Light" w:cs="Segoe UI Light"/>
                          <w:color w:val="FFFFFF" w:themeColor="background1"/>
                          <w:sz w:val="32"/>
                          <w:szCs w:val="60"/>
                        </w:rPr>
                      </w:pPr>
                      <w:hyperlink r:id="rId31" w:history="1">
                        <w:r w:rsidR="005B5DF8" w:rsidRPr="00FE1E4F">
                          <w:rPr>
                            <w:rStyle w:val="Hyperlink"/>
                            <w:rFonts w:ascii="Segoe UI Light" w:hAnsi="Segoe UI Light" w:cs="Segoe UI Light"/>
                            <w:sz w:val="32"/>
                            <w:szCs w:val="60"/>
                          </w:rPr>
                          <w:t>www.qnrl.com</w:t>
                        </w:r>
                      </w:hyperlink>
                      <w:r w:rsidR="005B5DF8" w:rsidRPr="00FE1E4F">
                        <w:rPr>
                          <w:rFonts w:ascii="Segoe UI Light" w:hAnsi="Segoe UI Light" w:cs="Segoe UI Light"/>
                          <w:color w:val="FFFFFF" w:themeColor="background1"/>
                          <w:sz w:val="32"/>
                          <w:szCs w:val="60"/>
                        </w:rPr>
                        <w:t xml:space="preserve"> | </w:t>
                      </w:r>
                      <w:hyperlink r:id="rId32" w:history="1">
                        <w:r w:rsidR="005B5DF8" w:rsidRPr="00FE1E4F">
                          <w:rPr>
                            <w:rStyle w:val="Hyperlink"/>
                            <w:rFonts w:ascii="Segoe UI Light" w:hAnsi="Segoe UI Light" w:cs="Segoe UI Light"/>
                            <w:sz w:val="32"/>
                            <w:szCs w:val="60"/>
                          </w:rPr>
                          <w:t>info@qnrl.com</w:t>
                        </w:r>
                      </w:hyperlink>
                    </w:p>
                    <w:p w14:paraId="48A43FEF" w14:textId="77777777" w:rsidR="005B5DF8" w:rsidRPr="00FE1E4F" w:rsidRDefault="005B5DF8" w:rsidP="005B5DF8">
                      <w:pPr>
                        <w:jc w:val="center"/>
                        <w:rPr>
                          <w:rFonts w:ascii="Segoe UI Light" w:hAnsi="Segoe UI Light" w:cs="Segoe UI Light"/>
                          <w:color w:val="FFFFFF" w:themeColor="background1"/>
                          <w:sz w:val="24"/>
                          <w:szCs w:val="60"/>
                        </w:rPr>
                      </w:pPr>
                      <w:r w:rsidRPr="00FE1E4F">
                        <w:rPr>
                          <w:rFonts w:ascii="Segoe UI Light" w:hAnsi="Segoe UI Light" w:cs="Segoe UI Light"/>
                          <w:color w:val="FFFFFF" w:themeColor="background1"/>
                          <w:sz w:val="24"/>
                          <w:szCs w:val="60"/>
                        </w:rPr>
                        <w:t xml:space="preserve">Reg. No. SC 196645, Registered Office: 24a Melville Street, Edinburgh EH3 7NS. </w:t>
                      </w:r>
                    </w:p>
                    <w:p w14:paraId="6035935B" w14:textId="77777777" w:rsidR="005B5DF8" w:rsidRPr="00676031" w:rsidRDefault="005B5DF8" w:rsidP="005B5DF8">
                      <w:pPr>
                        <w:rPr>
                          <w:rFonts w:ascii="Segoe UI Light" w:hAnsi="Segoe UI Light" w:cs="Segoe UI Light"/>
                          <w:color w:val="FFFFFF" w:themeColor="background1"/>
                          <w:sz w:val="60"/>
                          <w:szCs w:val="6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750DC" w:rsidRPr="007D1484">
        <w:rPr>
          <w:rFonts w:cs="Segoe UI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4414" behindDoc="0" locked="0" layoutInCell="1" allowOverlap="1" wp14:anchorId="4AA63EAB" wp14:editId="010FEEAC">
                <wp:simplePos x="0" y="0"/>
                <wp:positionH relativeFrom="page">
                  <wp:align>left</wp:align>
                </wp:positionH>
                <wp:positionV relativeFrom="paragraph">
                  <wp:posOffset>-914134</wp:posOffset>
                </wp:positionV>
                <wp:extent cx="7571740" cy="10664456"/>
                <wp:effectExtent l="0" t="0" r="10160" b="2286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571740" cy="10664456"/>
                        </a:xfrm>
                        <a:prstGeom prst="rect">
                          <a:avLst/>
                        </a:prstGeom>
                        <a:solidFill>
                          <a:srgbClr val="6C9EA2"/>
                        </a:solidFill>
                        <a:ln>
                          <a:solidFill>
                            <a:srgbClr val="6C9EA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56C09" id="Rectangle 87" o:spid="_x0000_s1026" style="position:absolute;margin-left:0;margin-top:-1in;width:596.2pt;height:839.7pt;flip:x;z-index:25164441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" fillcolor="#6c9ea2" strokecolor="#6c9ea2" strokeweight="1pt">
                <w10:wrap anchorx="page"/>
              </v:rect>
            </w:pict>
          </mc:Fallback>
        </mc:AlternateContent>
      </w:r>
    </w:p>
    <w:sectPr w:rsidR="004E28EF" w:rsidSect="00A7170F">
      <w:headerReference w:type="default" r:id="rId33"/>
      <w:footerReference w:type="default" r:id="rId34"/>
      <w:pgSz w:w="11906" w:h="16838" w:code="9"/>
      <w:pgMar w:top="1440" w:right="1080" w:bottom="1440" w:left="1080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1EE84A" w14:textId="77777777" w:rsidR="008E4372" w:rsidRDefault="008E4372" w:rsidP="00B9788F">
      <w:pPr>
        <w:spacing w:before="0" w:after="0"/>
      </w:pPr>
      <w:r>
        <w:separator/>
      </w:r>
    </w:p>
  </w:endnote>
  <w:endnote w:type="continuationSeparator" w:id="0">
    <w:p w14:paraId="7934E0CE" w14:textId="77777777" w:rsidR="008E4372" w:rsidRDefault="008E4372" w:rsidP="00B9788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7676D" w14:textId="77777777" w:rsidR="009F5F61" w:rsidRDefault="009F5F61">
    <w:pPr>
      <w:pStyle w:val="Footer"/>
    </w:pPr>
    <w:r>
      <w:t xml:space="preserve">Page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 PAGE </w:instrText>
    </w:r>
    <w:r>
      <w:rPr>
        <w:b/>
        <w:bCs/>
        <w:sz w:val="24"/>
        <w:szCs w:val="24"/>
      </w:rPr>
      <w:fldChar w:fldCharType="separate"/>
    </w:r>
    <w:r w:rsidR="00A6762B">
      <w:rPr>
        <w:b/>
        <w:bCs/>
        <w:noProof/>
      </w:rPr>
      <w:t>2</w:t>
    </w:r>
    <w:r>
      <w:rPr>
        <w:b/>
        <w:bCs/>
        <w:sz w:val="24"/>
        <w:szCs w:val="24"/>
      </w:rPr>
      <w:fldChar w:fldCharType="end"/>
    </w:r>
    <w:r>
      <w:t xml:space="preserve"> of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 NUMPAGES  </w:instrText>
    </w:r>
    <w:r>
      <w:rPr>
        <w:b/>
        <w:bCs/>
        <w:sz w:val="24"/>
        <w:szCs w:val="24"/>
      </w:rPr>
      <w:fldChar w:fldCharType="separate"/>
    </w:r>
    <w:r w:rsidR="00A6762B">
      <w:rPr>
        <w:b/>
        <w:bCs/>
        <w:noProof/>
      </w:rPr>
      <w:t>8</w:t>
    </w:r>
    <w:r>
      <w:rPr>
        <w:b/>
        <w:bCs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9F6F5" w14:textId="77777777" w:rsidR="008E4372" w:rsidRDefault="008E4372" w:rsidP="00B9788F">
      <w:pPr>
        <w:spacing w:before="0" w:after="0"/>
      </w:pPr>
      <w:r>
        <w:separator/>
      </w:r>
    </w:p>
  </w:footnote>
  <w:footnote w:type="continuationSeparator" w:id="0">
    <w:p w14:paraId="18E75028" w14:textId="77777777" w:rsidR="008E4372" w:rsidRDefault="008E4372" w:rsidP="00B9788F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740EF" w14:textId="77777777" w:rsidR="00D00462" w:rsidRDefault="00A6762B">
    <w:pPr>
      <w:pStyle w:val="Header"/>
    </w:pPr>
    <w:r>
      <w:rPr>
        <w:noProof/>
      </w:rPr>
      <w:drawing>
        <wp:anchor distT="0" distB="0" distL="114300" distR="114300" simplePos="0" relativeHeight="251657728" behindDoc="1" locked="0" layoutInCell="1" allowOverlap="1" wp14:anchorId="506B7418" wp14:editId="0CAEFA3B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3956685" cy="1920240"/>
          <wp:effectExtent l="0" t="0" r="5715" b="3810"/>
          <wp:wrapNone/>
          <wp:docPr id="28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56685" cy="1920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27EE3"/>
    <w:multiLevelType w:val="hybridMultilevel"/>
    <w:tmpl w:val="2506B13A"/>
    <w:lvl w:ilvl="0" w:tplc="7C60E30A">
      <w:start w:val="1"/>
      <w:numFmt w:val="bullet"/>
      <w:pStyle w:val="Bullet1"/>
      <w:lvlText w:val=""/>
      <w:lvlJc w:val="left"/>
      <w:pPr>
        <w:tabs>
          <w:tab w:val="num" w:pos="-595"/>
        </w:tabs>
        <w:ind w:left="-5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25"/>
        </w:tabs>
        <w:ind w:left="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845"/>
        </w:tabs>
        <w:ind w:left="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565"/>
        </w:tabs>
        <w:ind w:left="1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285"/>
        </w:tabs>
        <w:ind w:left="2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005"/>
        </w:tabs>
        <w:ind w:left="3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725"/>
        </w:tabs>
        <w:ind w:left="3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445"/>
        </w:tabs>
        <w:ind w:left="4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165"/>
        </w:tabs>
        <w:ind w:left="5165" w:hanging="360"/>
      </w:pPr>
      <w:rPr>
        <w:rFonts w:ascii="Wingdings" w:hAnsi="Wingdings" w:hint="default"/>
      </w:rPr>
    </w:lvl>
  </w:abstractNum>
  <w:abstractNum w:abstractNumId="1" w15:restartNumberingAfterBreak="0">
    <w:nsid w:val="2612472C"/>
    <w:multiLevelType w:val="hybridMultilevel"/>
    <w:tmpl w:val="537298B8"/>
    <w:lvl w:ilvl="0" w:tplc="3ABE0014">
      <w:start w:val="1"/>
      <w:numFmt w:val="decimal"/>
      <w:pStyle w:val="BodyNumbers1"/>
      <w:lvlText w:val="%1."/>
      <w:lvlJc w:val="left"/>
      <w:pPr>
        <w:ind w:left="-489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231"/>
        </w:tabs>
        <w:ind w:left="231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951"/>
        </w:tabs>
        <w:ind w:left="951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71"/>
        </w:tabs>
        <w:ind w:left="1671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391"/>
        </w:tabs>
        <w:ind w:left="2391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11"/>
        </w:tabs>
        <w:ind w:left="3111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31"/>
        </w:tabs>
        <w:ind w:left="3831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551"/>
        </w:tabs>
        <w:ind w:left="4551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71"/>
        </w:tabs>
        <w:ind w:left="5271" w:hanging="180"/>
      </w:pPr>
    </w:lvl>
  </w:abstractNum>
  <w:abstractNum w:abstractNumId="2" w15:restartNumberingAfterBreak="0">
    <w:nsid w:val="67697C31"/>
    <w:multiLevelType w:val="multilevel"/>
    <w:tmpl w:val="6C1257F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713302DE"/>
    <w:multiLevelType w:val="hybridMultilevel"/>
    <w:tmpl w:val="74AC8162"/>
    <w:lvl w:ilvl="0" w:tplc="0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791F6787"/>
    <w:multiLevelType w:val="hybridMultilevel"/>
    <w:tmpl w:val="D04451DC"/>
    <w:lvl w:ilvl="0" w:tplc="0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 w16cid:durableId="1237590807">
    <w:abstractNumId w:val="1"/>
  </w:num>
  <w:num w:numId="2" w16cid:durableId="1708527446">
    <w:abstractNumId w:val="0"/>
  </w:num>
  <w:num w:numId="3" w16cid:durableId="548999845">
    <w:abstractNumId w:val="1"/>
  </w:num>
  <w:num w:numId="4" w16cid:durableId="427317609">
    <w:abstractNumId w:val="0"/>
  </w:num>
  <w:num w:numId="5" w16cid:durableId="952859422">
    <w:abstractNumId w:val="1"/>
  </w:num>
  <w:num w:numId="6" w16cid:durableId="1013068032">
    <w:abstractNumId w:val="0"/>
  </w:num>
  <w:num w:numId="7" w16cid:durableId="1325746141">
    <w:abstractNumId w:val="0"/>
  </w:num>
  <w:num w:numId="8" w16cid:durableId="1702363613">
    <w:abstractNumId w:val="1"/>
  </w:num>
  <w:num w:numId="9" w16cid:durableId="580221138">
    <w:abstractNumId w:val="0"/>
  </w:num>
  <w:num w:numId="10" w16cid:durableId="653795286">
    <w:abstractNumId w:val="1"/>
  </w:num>
  <w:num w:numId="11" w16cid:durableId="1311402847">
    <w:abstractNumId w:val="0"/>
  </w:num>
  <w:num w:numId="12" w16cid:durableId="674309215">
    <w:abstractNumId w:val="1"/>
  </w:num>
  <w:num w:numId="13" w16cid:durableId="206987277">
    <w:abstractNumId w:val="0"/>
  </w:num>
  <w:num w:numId="14" w16cid:durableId="633606593">
    <w:abstractNumId w:val="2"/>
  </w:num>
  <w:num w:numId="15" w16cid:durableId="14192513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1521445">
    <w:abstractNumId w:val="4"/>
  </w:num>
  <w:num w:numId="17" w16cid:durableId="19649241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114"/>
    <w:rsid w:val="00034B41"/>
    <w:rsid w:val="0006582F"/>
    <w:rsid w:val="000854C6"/>
    <w:rsid w:val="00090B58"/>
    <w:rsid w:val="00093E15"/>
    <w:rsid w:val="000A7820"/>
    <w:rsid w:val="000A7B84"/>
    <w:rsid w:val="000E0F5F"/>
    <w:rsid w:val="000F52BB"/>
    <w:rsid w:val="00100CD9"/>
    <w:rsid w:val="00102CA6"/>
    <w:rsid w:val="00110D1E"/>
    <w:rsid w:val="0012625D"/>
    <w:rsid w:val="00135B98"/>
    <w:rsid w:val="00156852"/>
    <w:rsid w:val="00171665"/>
    <w:rsid w:val="00171F9D"/>
    <w:rsid w:val="00175B68"/>
    <w:rsid w:val="0019646A"/>
    <w:rsid w:val="001A0AC0"/>
    <w:rsid w:val="001A31AD"/>
    <w:rsid w:val="001C0DEC"/>
    <w:rsid w:val="001D0F1B"/>
    <w:rsid w:val="001D5158"/>
    <w:rsid w:val="001E0C4E"/>
    <w:rsid w:val="001E5F5C"/>
    <w:rsid w:val="001F4B75"/>
    <w:rsid w:val="00205849"/>
    <w:rsid w:val="00207F66"/>
    <w:rsid w:val="002122F9"/>
    <w:rsid w:val="00221AA3"/>
    <w:rsid w:val="00230828"/>
    <w:rsid w:val="0023550F"/>
    <w:rsid w:val="00241D10"/>
    <w:rsid w:val="00251205"/>
    <w:rsid w:val="00256DB1"/>
    <w:rsid w:val="002604FD"/>
    <w:rsid w:val="0028234A"/>
    <w:rsid w:val="002954E4"/>
    <w:rsid w:val="002C25A8"/>
    <w:rsid w:val="002E10E8"/>
    <w:rsid w:val="0030244A"/>
    <w:rsid w:val="003034A4"/>
    <w:rsid w:val="00306C29"/>
    <w:rsid w:val="003103A8"/>
    <w:rsid w:val="003165B7"/>
    <w:rsid w:val="0034742E"/>
    <w:rsid w:val="003524E0"/>
    <w:rsid w:val="003716AC"/>
    <w:rsid w:val="00380178"/>
    <w:rsid w:val="003A0206"/>
    <w:rsid w:val="003A34AD"/>
    <w:rsid w:val="003B0990"/>
    <w:rsid w:val="003D123D"/>
    <w:rsid w:val="003E701F"/>
    <w:rsid w:val="00406546"/>
    <w:rsid w:val="00411072"/>
    <w:rsid w:val="004233D8"/>
    <w:rsid w:val="004350CF"/>
    <w:rsid w:val="00436D4F"/>
    <w:rsid w:val="00451F45"/>
    <w:rsid w:val="00452E5A"/>
    <w:rsid w:val="00453A91"/>
    <w:rsid w:val="0045738F"/>
    <w:rsid w:val="00461682"/>
    <w:rsid w:val="00484A2D"/>
    <w:rsid w:val="00485C96"/>
    <w:rsid w:val="00486489"/>
    <w:rsid w:val="00493145"/>
    <w:rsid w:val="004A172C"/>
    <w:rsid w:val="004B0C6F"/>
    <w:rsid w:val="004B38D4"/>
    <w:rsid w:val="004B567C"/>
    <w:rsid w:val="004B6456"/>
    <w:rsid w:val="004E28EF"/>
    <w:rsid w:val="004E7773"/>
    <w:rsid w:val="004E7D7A"/>
    <w:rsid w:val="0050713A"/>
    <w:rsid w:val="00511169"/>
    <w:rsid w:val="00526FBC"/>
    <w:rsid w:val="005312EB"/>
    <w:rsid w:val="00531B80"/>
    <w:rsid w:val="00543CC1"/>
    <w:rsid w:val="00544D83"/>
    <w:rsid w:val="00560BA9"/>
    <w:rsid w:val="005648AD"/>
    <w:rsid w:val="00566BAE"/>
    <w:rsid w:val="00585B83"/>
    <w:rsid w:val="00596C4A"/>
    <w:rsid w:val="005A2B3E"/>
    <w:rsid w:val="005B5DF8"/>
    <w:rsid w:val="005C2F06"/>
    <w:rsid w:val="005C5BF8"/>
    <w:rsid w:val="005D2FE2"/>
    <w:rsid w:val="005D35B6"/>
    <w:rsid w:val="005E65C9"/>
    <w:rsid w:val="00600E80"/>
    <w:rsid w:val="00616E25"/>
    <w:rsid w:val="00630152"/>
    <w:rsid w:val="00637E01"/>
    <w:rsid w:val="00642F86"/>
    <w:rsid w:val="00657ADC"/>
    <w:rsid w:val="006711FC"/>
    <w:rsid w:val="00673065"/>
    <w:rsid w:val="00676031"/>
    <w:rsid w:val="00676558"/>
    <w:rsid w:val="00693E9C"/>
    <w:rsid w:val="006A6896"/>
    <w:rsid w:val="006B52BB"/>
    <w:rsid w:val="006C21A6"/>
    <w:rsid w:val="006E7481"/>
    <w:rsid w:val="0071725A"/>
    <w:rsid w:val="00717A12"/>
    <w:rsid w:val="00727907"/>
    <w:rsid w:val="00733E23"/>
    <w:rsid w:val="0073485F"/>
    <w:rsid w:val="00741D78"/>
    <w:rsid w:val="00747B51"/>
    <w:rsid w:val="00752DF1"/>
    <w:rsid w:val="0075571F"/>
    <w:rsid w:val="00755CDE"/>
    <w:rsid w:val="00766C06"/>
    <w:rsid w:val="00783A23"/>
    <w:rsid w:val="0079123C"/>
    <w:rsid w:val="007B0A44"/>
    <w:rsid w:val="007B11BF"/>
    <w:rsid w:val="007B1DE3"/>
    <w:rsid w:val="007C66C8"/>
    <w:rsid w:val="007E783F"/>
    <w:rsid w:val="00815509"/>
    <w:rsid w:val="0086342E"/>
    <w:rsid w:val="00863E59"/>
    <w:rsid w:val="00877F76"/>
    <w:rsid w:val="00884A77"/>
    <w:rsid w:val="008954CD"/>
    <w:rsid w:val="008C3642"/>
    <w:rsid w:val="008D2FF1"/>
    <w:rsid w:val="008D3AFB"/>
    <w:rsid w:val="008D7D8C"/>
    <w:rsid w:val="008E4372"/>
    <w:rsid w:val="00917114"/>
    <w:rsid w:val="00922DCC"/>
    <w:rsid w:val="0093170B"/>
    <w:rsid w:val="0095015E"/>
    <w:rsid w:val="009518DC"/>
    <w:rsid w:val="00957283"/>
    <w:rsid w:val="0095748B"/>
    <w:rsid w:val="00972383"/>
    <w:rsid w:val="009727FC"/>
    <w:rsid w:val="009A7B76"/>
    <w:rsid w:val="009D3F58"/>
    <w:rsid w:val="009F4045"/>
    <w:rsid w:val="009F5F61"/>
    <w:rsid w:val="00A02A2B"/>
    <w:rsid w:val="00A223A9"/>
    <w:rsid w:val="00A244A9"/>
    <w:rsid w:val="00A248FD"/>
    <w:rsid w:val="00A25984"/>
    <w:rsid w:val="00A26E06"/>
    <w:rsid w:val="00A35C3F"/>
    <w:rsid w:val="00A42501"/>
    <w:rsid w:val="00A6762B"/>
    <w:rsid w:val="00A7170F"/>
    <w:rsid w:val="00AA19FC"/>
    <w:rsid w:val="00AA7FC4"/>
    <w:rsid w:val="00AE3727"/>
    <w:rsid w:val="00AE5CC8"/>
    <w:rsid w:val="00AF02D4"/>
    <w:rsid w:val="00B00715"/>
    <w:rsid w:val="00B2575F"/>
    <w:rsid w:val="00B312E3"/>
    <w:rsid w:val="00B40609"/>
    <w:rsid w:val="00B46E5C"/>
    <w:rsid w:val="00B50DB6"/>
    <w:rsid w:val="00B56DCC"/>
    <w:rsid w:val="00B74166"/>
    <w:rsid w:val="00B823C7"/>
    <w:rsid w:val="00B9788F"/>
    <w:rsid w:val="00BA78E4"/>
    <w:rsid w:val="00BC5001"/>
    <w:rsid w:val="00BD207C"/>
    <w:rsid w:val="00BE15FC"/>
    <w:rsid w:val="00BE360D"/>
    <w:rsid w:val="00BE6226"/>
    <w:rsid w:val="00BF503C"/>
    <w:rsid w:val="00C02F87"/>
    <w:rsid w:val="00C1688E"/>
    <w:rsid w:val="00C37753"/>
    <w:rsid w:val="00C50C96"/>
    <w:rsid w:val="00C54E46"/>
    <w:rsid w:val="00C66C20"/>
    <w:rsid w:val="00C869E8"/>
    <w:rsid w:val="00C9520E"/>
    <w:rsid w:val="00CA1C1A"/>
    <w:rsid w:val="00CB15B6"/>
    <w:rsid w:val="00CB31E0"/>
    <w:rsid w:val="00CB360F"/>
    <w:rsid w:val="00CD0698"/>
    <w:rsid w:val="00CD4CDB"/>
    <w:rsid w:val="00CF2669"/>
    <w:rsid w:val="00CF3677"/>
    <w:rsid w:val="00D00462"/>
    <w:rsid w:val="00D00739"/>
    <w:rsid w:val="00D1189F"/>
    <w:rsid w:val="00D36448"/>
    <w:rsid w:val="00D376E5"/>
    <w:rsid w:val="00D533B6"/>
    <w:rsid w:val="00D60514"/>
    <w:rsid w:val="00D73F14"/>
    <w:rsid w:val="00D75BA4"/>
    <w:rsid w:val="00D93B80"/>
    <w:rsid w:val="00DB0008"/>
    <w:rsid w:val="00DC053C"/>
    <w:rsid w:val="00DC38CE"/>
    <w:rsid w:val="00DC3B26"/>
    <w:rsid w:val="00DC54A0"/>
    <w:rsid w:val="00E06B4B"/>
    <w:rsid w:val="00E075DA"/>
    <w:rsid w:val="00E14411"/>
    <w:rsid w:val="00E42E33"/>
    <w:rsid w:val="00E64E44"/>
    <w:rsid w:val="00E70056"/>
    <w:rsid w:val="00E77A14"/>
    <w:rsid w:val="00E83B8C"/>
    <w:rsid w:val="00E929E1"/>
    <w:rsid w:val="00E97AA4"/>
    <w:rsid w:val="00EB59F9"/>
    <w:rsid w:val="00EC3444"/>
    <w:rsid w:val="00EC55FA"/>
    <w:rsid w:val="00EE5130"/>
    <w:rsid w:val="00EF5DD0"/>
    <w:rsid w:val="00F23919"/>
    <w:rsid w:val="00F25214"/>
    <w:rsid w:val="00F3411C"/>
    <w:rsid w:val="00F45490"/>
    <w:rsid w:val="00F54509"/>
    <w:rsid w:val="00F611D2"/>
    <w:rsid w:val="00F62356"/>
    <w:rsid w:val="00F6709C"/>
    <w:rsid w:val="00F67AE0"/>
    <w:rsid w:val="00F73428"/>
    <w:rsid w:val="00F73C55"/>
    <w:rsid w:val="00F750DC"/>
    <w:rsid w:val="00F92BB0"/>
    <w:rsid w:val="00F97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0C6389"/>
  <w15:chartTrackingRefBased/>
  <w15:docId w15:val="{AB5A4F71-0EBF-47CD-BC25-7E68799CC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7B84"/>
    <w:pPr>
      <w:spacing w:before="100" w:after="200"/>
      <w:jc w:val="both"/>
    </w:pPr>
    <w:rPr>
      <w:rFonts w:ascii="Segoe UI" w:eastAsia="Times New Roman" w:hAnsi="Segoe UI"/>
      <w:lang w:eastAsia="en-US"/>
    </w:rPr>
  </w:style>
  <w:style w:type="paragraph" w:styleId="Heading1">
    <w:name w:val="heading 1"/>
    <w:basedOn w:val="Normal"/>
    <w:next w:val="Body1"/>
    <w:link w:val="Heading1Char"/>
    <w:uiPriority w:val="9"/>
    <w:qFormat/>
    <w:rsid w:val="00DC38CE"/>
    <w:pPr>
      <w:numPr>
        <w:numId w:val="14"/>
      </w:numPr>
      <w:pBdr>
        <w:top w:val="single" w:sz="24" w:space="0" w:color="6C9EA2"/>
        <w:left w:val="single" w:sz="24" w:space="0" w:color="6C9EA2"/>
        <w:bottom w:val="single" w:sz="24" w:space="0" w:color="6C9EA2"/>
        <w:right w:val="single" w:sz="24" w:space="0" w:color="6C9EA2"/>
      </w:pBdr>
      <w:shd w:val="clear" w:color="auto" w:fill="6C9EA2"/>
      <w:spacing w:after="0"/>
      <w:outlineLvl w:val="0"/>
    </w:pPr>
    <w:rPr>
      <w:rFonts w:eastAsia="Calibri"/>
      <w:caps/>
      <w:color w:val="FFFFFF"/>
      <w:spacing w:val="15"/>
      <w:sz w:val="22"/>
      <w:szCs w:val="22"/>
    </w:rPr>
  </w:style>
  <w:style w:type="paragraph" w:styleId="Heading2">
    <w:name w:val="heading 2"/>
    <w:basedOn w:val="Body1"/>
    <w:next w:val="Body2"/>
    <w:link w:val="Heading2Char"/>
    <w:uiPriority w:val="9"/>
    <w:unhideWhenUsed/>
    <w:qFormat/>
    <w:rsid w:val="004350CF"/>
    <w:pPr>
      <w:numPr>
        <w:ilvl w:val="1"/>
        <w:numId w:val="14"/>
      </w:numPr>
      <w:pBdr>
        <w:top w:val="single" w:sz="24" w:space="0" w:color="E1EBEC"/>
        <w:left w:val="single" w:sz="24" w:space="0" w:color="E1EBEC"/>
        <w:bottom w:val="single" w:sz="24" w:space="0" w:color="E1EBEC"/>
        <w:right w:val="single" w:sz="24" w:space="0" w:color="E1EBEC"/>
      </w:pBdr>
      <w:shd w:val="clear" w:color="auto" w:fill="E1EBEC"/>
      <w:spacing w:after="0"/>
      <w:ind w:left="0" w:firstLine="0"/>
      <w:outlineLvl w:val="1"/>
    </w:pPr>
    <w:rPr>
      <w:caps/>
      <w:spacing w:val="15"/>
    </w:rPr>
  </w:style>
  <w:style w:type="paragraph" w:styleId="Heading3">
    <w:name w:val="heading 3"/>
    <w:basedOn w:val="Body2"/>
    <w:next w:val="Body3"/>
    <w:link w:val="Heading3Char"/>
    <w:uiPriority w:val="9"/>
    <w:unhideWhenUsed/>
    <w:qFormat/>
    <w:rsid w:val="00DC38CE"/>
    <w:pPr>
      <w:numPr>
        <w:ilvl w:val="2"/>
        <w:numId w:val="14"/>
      </w:numPr>
      <w:pBdr>
        <w:top w:val="single" w:sz="6" w:space="2" w:color="6C9EA2"/>
      </w:pBdr>
      <w:spacing w:before="300" w:after="0"/>
      <w:outlineLvl w:val="2"/>
    </w:pPr>
    <w:rPr>
      <w:rFonts w:eastAsia="Calibri"/>
      <w:caps/>
      <w:color w:val="344F52"/>
      <w:spacing w:val="15"/>
    </w:rPr>
  </w:style>
  <w:style w:type="paragraph" w:styleId="Heading4">
    <w:name w:val="heading 4"/>
    <w:basedOn w:val="Body4"/>
    <w:next w:val="Body4"/>
    <w:link w:val="Heading4Char"/>
    <w:uiPriority w:val="9"/>
    <w:unhideWhenUsed/>
    <w:qFormat/>
    <w:rsid w:val="00DC38CE"/>
    <w:pPr>
      <w:numPr>
        <w:ilvl w:val="3"/>
        <w:numId w:val="14"/>
      </w:numPr>
      <w:pBdr>
        <w:top w:val="dotted" w:sz="6" w:space="2" w:color="6C9EA2"/>
      </w:pBdr>
      <w:spacing w:before="200" w:after="0"/>
      <w:outlineLvl w:val="3"/>
    </w:pPr>
    <w:rPr>
      <w:rFonts w:eastAsia="Calibri"/>
      <w:caps/>
      <w:color w:val="4E787B"/>
      <w:spacing w:val="10"/>
    </w:rPr>
  </w:style>
  <w:style w:type="paragraph" w:styleId="Heading5">
    <w:name w:val="heading 5"/>
    <w:basedOn w:val="Body5"/>
    <w:next w:val="Body5"/>
    <w:link w:val="Heading5Char"/>
    <w:uiPriority w:val="9"/>
    <w:unhideWhenUsed/>
    <w:qFormat/>
    <w:rsid w:val="00DC38CE"/>
    <w:pPr>
      <w:numPr>
        <w:ilvl w:val="4"/>
        <w:numId w:val="14"/>
      </w:numPr>
      <w:pBdr>
        <w:bottom w:val="single" w:sz="6" w:space="1" w:color="6C9EA2"/>
      </w:pBdr>
      <w:spacing w:before="200" w:after="0"/>
      <w:outlineLvl w:val="4"/>
    </w:pPr>
    <w:rPr>
      <w:rFonts w:eastAsia="Calibri"/>
      <w:caps/>
      <w:color w:val="4E787B"/>
      <w:spacing w:val="10"/>
    </w:rPr>
  </w:style>
  <w:style w:type="paragraph" w:styleId="Heading6">
    <w:name w:val="heading 6"/>
    <w:basedOn w:val="Body6"/>
    <w:next w:val="Body6"/>
    <w:link w:val="Heading6Char"/>
    <w:uiPriority w:val="9"/>
    <w:unhideWhenUsed/>
    <w:qFormat/>
    <w:rsid w:val="00DC38CE"/>
    <w:pPr>
      <w:numPr>
        <w:ilvl w:val="5"/>
        <w:numId w:val="14"/>
      </w:numPr>
      <w:pBdr>
        <w:bottom w:val="dotted" w:sz="6" w:space="1" w:color="6C9EA2"/>
      </w:pBdr>
      <w:spacing w:before="200" w:after="0"/>
      <w:outlineLvl w:val="5"/>
    </w:pPr>
    <w:rPr>
      <w:rFonts w:eastAsia="Calibri"/>
      <w:caps/>
      <w:color w:val="4E787B"/>
      <w:spacing w:val="10"/>
    </w:rPr>
  </w:style>
  <w:style w:type="paragraph" w:styleId="Heading7">
    <w:name w:val="heading 7"/>
    <w:basedOn w:val="Body7"/>
    <w:next w:val="Body7"/>
    <w:link w:val="Heading7Char"/>
    <w:uiPriority w:val="9"/>
    <w:unhideWhenUsed/>
    <w:qFormat/>
    <w:rsid w:val="00DC38CE"/>
    <w:pPr>
      <w:numPr>
        <w:ilvl w:val="6"/>
        <w:numId w:val="14"/>
      </w:numPr>
      <w:spacing w:before="200" w:after="0"/>
      <w:outlineLvl w:val="6"/>
    </w:pPr>
    <w:rPr>
      <w:rFonts w:eastAsia="Calibri"/>
      <w:caps/>
      <w:color w:val="4E787B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C38CE"/>
    <w:pPr>
      <w:numPr>
        <w:ilvl w:val="7"/>
        <w:numId w:val="14"/>
      </w:numPr>
      <w:spacing w:before="200" w:after="0"/>
      <w:outlineLvl w:val="7"/>
    </w:pPr>
    <w:rPr>
      <w:rFonts w:eastAsia="Calibr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DC38CE"/>
    <w:pPr>
      <w:numPr>
        <w:ilvl w:val="8"/>
        <w:numId w:val="14"/>
      </w:numPr>
      <w:spacing w:before="200" w:after="0"/>
      <w:outlineLvl w:val="8"/>
    </w:pPr>
    <w:rPr>
      <w:rFonts w:eastAsia="Calibr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icture2Medium">
    <w:name w:val="Picture2 Medium"/>
    <w:basedOn w:val="Normal"/>
    <w:next w:val="BodyQuorum"/>
    <w:link w:val="Picture2MediumChar"/>
    <w:qFormat/>
    <w:rsid w:val="003103A8"/>
    <w:pPr>
      <w:spacing w:before="280" w:after="120" w:line="360" w:lineRule="auto"/>
      <w:jc w:val="center"/>
    </w:pPr>
    <w:rPr>
      <w:noProof/>
      <w:lang w:eastAsia="en-GB"/>
    </w:rPr>
  </w:style>
  <w:style w:type="character" w:customStyle="1" w:styleId="Picture2MediumChar">
    <w:name w:val="Picture2 Medium Char"/>
    <w:link w:val="Picture2Medium"/>
    <w:rsid w:val="003103A8"/>
    <w:rPr>
      <w:rFonts w:ascii="Segoe UI" w:eastAsia="Times New Roman" w:hAnsi="Segoe UI" w:cs="Times New Roman"/>
      <w:noProof/>
      <w:lang w:eastAsia="en-GB"/>
    </w:rPr>
  </w:style>
  <w:style w:type="paragraph" w:customStyle="1" w:styleId="BodyQuorum">
    <w:name w:val="Body Quorum"/>
    <w:basedOn w:val="Normal"/>
    <w:link w:val="BodyQuorumChar"/>
    <w:autoRedefine/>
    <w:qFormat/>
    <w:rsid w:val="00B56DCC"/>
    <w:pPr>
      <w:widowControl w:val="0"/>
      <w:tabs>
        <w:tab w:val="left" w:pos="7920"/>
      </w:tabs>
      <w:spacing w:before="0" w:after="120"/>
    </w:pPr>
  </w:style>
  <w:style w:type="character" w:customStyle="1" w:styleId="BodyQuorumChar">
    <w:name w:val="Body Quorum Char"/>
    <w:link w:val="BodyQuorum"/>
    <w:rsid w:val="00B56DCC"/>
    <w:rPr>
      <w:rFonts w:ascii="Segoe UI" w:eastAsia="Times New Roman" w:hAnsi="Segoe UI"/>
      <w:lang w:eastAsia="en-US"/>
    </w:rPr>
  </w:style>
  <w:style w:type="paragraph" w:customStyle="1" w:styleId="BodyNumbers1">
    <w:name w:val="Body Numbers 1"/>
    <w:basedOn w:val="Normal"/>
    <w:link w:val="BodyNumbers1Char"/>
    <w:autoRedefine/>
    <w:qFormat/>
    <w:rsid w:val="000A7B84"/>
    <w:pPr>
      <w:widowControl w:val="0"/>
      <w:numPr>
        <w:numId w:val="1"/>
      </w:numPr>
      <w:spacing w:before="0" w:after="120"/>
      <w:ind w:left="714" w:hanging="357"/>
    </w:pPr>
  </w:style>
  <w:style w:type="character" w:customStyle="1" w:styleId="BodyNumbers1Char">
    <w:name w:val="Body Numbers 1 Char"/>
    <w:link w:val="BodyNumbers1"/>
    <w:rsid w:val="000A7B84"/>
    <w:rPr>
      <w:rFonts w:ascii="Segoe UI" w:eastAsia="Times New Roman" w:hAnsi="Segoe UI"/>
      <w:lang w:eastAsia="en-US"/>
    </w:rPr>
  </w:style>
  <w:style w:type="paragraph" w:customStyle="1" w:styleId="Bullet1">
    <w:name w:val="Bullet 1"/>
    <w:basedOn w:val="Normal"/>
    <w:link w:val="Bullet1Char"/>
    <w:autoRedefine/>
    <w:qFormat/>
    <w:rsid w:val="0050713A"/>
    <w:pPr>
      <w:widowControl w:val="0"/>
      <w:numPr>
        <w:numId w:val="2"/>
      </w:numPr>
      <w:spacing w:before="0" w:after="120"/>
      <w:ind w:left="714" w:hanging="357"/>
    </w:pPr>
    <w:rPr>
      <w:rFonts w:cs="Segoe UI"/>
      <w:lang w:eastAsia="en-GB"/>
    </w:rPr>
  </w:style>
  <w:style w:type="character" w:customStyle="1" w:styleId="Bullet1Char">
    <w:name w:val="Bullet 1 Char"/>
    <w:link w:val="Bullet1"/>
    <w:rsid w:val="0050713A"/>
    <w:rPr>
      <w:rFonts w:ascii="Segoe UI" w:eastAsia="Times New Roman" w:hAnsi="Segoe UI" w:cs="Segoe UI"/>
    </w:rPr>
  </w:style>
  <w:style w:type="character" w:customStyle="1" w:styleId="Heading1Char">
    <w:name w:val="Heading 1 Char"/>
    <w:link w:val="Heading1"/>
    <w:uiPriority w:val="9"/>
    <w:rsid w:val="00DC38CE"/>
    <w:rPr>
      <w:rFonts w:ascii="Segoe UI" w:hAnsi="Segoe UI"/>
      <w:caps/>
      <w:color w:val="FFFFFF"/>
      <w:spacing w:val="15"/>
      <w:sz w:val="22"/>
      <w:szCs w:val="22"/>
      <w:shd w:val="clear" w:color="auto" w:fill="6C9EA2"/>
    </w:rPr>
  </w:style>
  <w:style w:type="character" w:customStyle="1" w:styleId="Heading2Char">
    <w:name w:val="Heading 2 Char"/>
    <w:link w:val="Heading2"/>
    <w:uiPriority w:val="9"/>
    <w:rsid w:val="004350CF"/>
    <w:rPr>
      <w:rFonts w:ascii="Segoe UI" w:eastAsia="Times New Roman" w:hAnsi="Segoe UI"/>
      <w:caps/>
      <w:spacing w:val="15"/>
      <w:shd w:val="clear" w:color="auto" w:fill="E1EBEC"/>
      <w:lang w:eastAsia="en-US"/>
    </w:rPr>
  </w:style>
  <w:style w:type="character" w:customStyle="1" w:styleId="Heading3Char">
    <w:name w:val="Heading 3 Char"/>
    <w:link w:val="Heading3"/>
    <w:uiPriority w:val="9"/>
    <w:rsid w:val="00741D78"/>
    <w:rPr>
      <w:rFonts w:ascii="Segoe UI" w:hAnsi="Segoe UI"/>
      <w:caps/>
      <w:color w:val="344F52"/>
      <w:spacing w:val="15"/>
      <w:lang w:eastAsia="en-US"/>
    </w:rPr>
  </w:style>
  <w:style w:type="character" w:customStyle="1" w:styleId="Heading4Char">
    <w:name w:val="Heading 4 Char"/>
    <w:link w:val="Heading4"/>
    <w:uiPriority w:val="9"/>
    <w:rsid w:val="00741D78"/>
    <w:rPr>
      <w:rFonts w:ascii="Segoe UI" w:hAnsi="Segoe UI"/>
      <w:caps/>
      <w:color w:val="4E787B"/>
      <w:spacing w:val="10"/>
      <w:lang w:eastAsia="en-US"/>
    </w:rPr>
  </w:style>
  <w:style w:type="character" w:customStyle="1" w:styleId="Heading5Char">
    <w:name w:val="Heading 5 Char"/>
    <w:link w:val="Heading5"/>
    <w:uiPriority w:val="9"/>
    <w:rsid w:val="00741D78"/>
    <w:rPr>
      <w:rFonts w:ascii="Segoe UI" w:hAnsi="Segoe UI"/>
      <w:caps/>
      <w:color w:val="4E787B"/>
      <w:spacing w:val="10"/>
      <w:lang w:eastAsia="en-US"/>
    </w:rPr>
  </w:style>
  <w:style w:type="character" w:customStyle="1" w:styleId="Heading6Char">
    <w:name w:val="Heading 6 Char"/>
    <w:link w:val="Heading6"/>
    <w:uiPriority w:val="9"/>
    <w:rsid w:val="00741D78"/>
    <w:rPr>
      <w:rFonts w:ascii="Segoe UI" w:hAnsi="Segoe UI"/>
      <w:caps/>
      <w:color w:val="4E787B"/>
      <w:spacing w:val="10"/>
      <w:lang w:eastAsia="en-US"/>
    </w:rPr>
  </w:style>
  <w:style w:type="character" w:customStyle="1" w:styleId="Heading7Char">
    <w:name w:val="Heading 7 Char"/>
    <w:link w:val="Heading7"/>
    <w:uiPriority w:val="9"/>
    <w:rsid w:val="00741D78"/>
    <w:rPr>
      <w:rFonts w:ascii="Segoe UI" w:hAnsi="Segoe UI"/>
      <w:caps/>
      <w:color w:val="4E787B"/>
      <w:spacing w:val="10"/>
      <w:lang w:eastAsia="en-US"/>
    </w:rPr>
  </w:style>
  <w:style w:type="character" w:customStyle="1" w:styleId="Heading8Char">
    <w:name w:val="Heading 8 Char"/>
    <w:link w:val="Heading8"/>
    <w:uiPriority w:val="9"/>
    <w:rsid w:val="00DC38CE"/>
    <w:rPr>
      <w:rFonts w:ascii="Segoe UI" w:hAnsi="Segoe UI"/>
      <w:caps/>
      <w:spacing w:val="10"/>
      <w:sz w:val="18"/>
      <w:szCs w:val="18"/>
    </w:rPr>
  </w:style>
  <w:style w:type="character" w:customStyle="1" w:styleId="Heading9Char">
    <w:name w:val="Heading 9 Char"/>
    <w:link w:val="Heading9"/>
    <w:uiPriority w:val="9"/>
    <w:rsid w:val="00DC38CE"/>
    <w:rPr>
      <w:rFonts w:ascii="Segoe UI" w:hAnsi="Segoe UI"/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00CD9"/>
    <w:rPr>
      <w:b/>
      <w:bCs/>
      <w:color w:val="4E787B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C38CE"/>
    <w:pPr>
      <w:spacing w:before="0" w:after="0"/>
    </w:pPr>
    <w:rPr>
      <w:caps/>
      <w:color w:val="6C9EA2"/>
      <w:spacing w:val="10"/>
      <w:sz w:val="52"/>
      <w:szCs w:val="52"/>
    </w:rPr>
  </w:style>
  <w:style w:type="character" w:customStyle="1" w:styleId="TitleChar">
    <w:name w:val="Title Char"/>
    <w:link w:val="Title"/>
    <w:uiPriority w:val="10"/>
    <w:rsid w:val="00DC38CE"/>
    <w:rPr>
      <w:rFonts w:ascii="Segoe UI" w:eastAsia="Times New Roman" w:hAnsi="Segoe UI" w:cs="Times New Roman"/>
      <w:caps/>
      <w:color w:val="6C9EA2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38CE"/>
    <w:pPr>
      <w:spacing w:before="0" w:after="500"/>
    </w:pPr>
    <w:rPr>
      <w:rFonts w:eastAsia="Calibri"/>
      <w:caps/>
      <w:color w:val="595959"/>
      <w:spacing w:val="10"/>
      <w:sz w:val="21"/>
      <w:szCs w:val="21"/>
    </w:rPr>
  </w:style>
  <w:style w:type="character" w:customStyle="1" w:styleId="SubtitleChar">
    <w:name w:val="Subtitle Char"/>
    <w:link w:val="Subtitle"/>
    <w:uiPriority w:val="11"/>
    <w:rsid w:val="00DC38CE"/>
    <w:rPr>
      <w:rFonts w:ascii="Segoe UI" w:hAnsi="Segoe UI"/>
      <w:caps/>
      <w:color w:val="595959"/>
      <w:spacing w:val="10"/>
      <w:sz w:val="21"/>
      <w:szCs w:val="21"/>
    </w:rPr>
  </w:style>
  <w:style w:type="character" w:styleId="Strong">
    <w:name w:val="Strong"/>
    <w:uiPriority w:val="22"/>
    <w:qFormat/>
    <w:rsid w:val="003B0990"/>
    <w:rPr>
      <w:rFonts w:ascii="Segoe UI" w:hAnsi="Segoe UI"/>
      <w:b/>
      <w:bCs/>
    </w:rPr>
  </w:style>
  <w:style w:type="character" w:styleId="Emphasis">
    <w:name w:val="Emphasis"/>
    <w:uiPriority w:val="20"/>
    <w:qFormat/>
    <w:rsid w:val="00DC38CE"/>
    <w:rPr>
      <w:rFonts w:ascii="Segoe UI" w:hAnsi="Segoe UI"/>
      <w:caps/>
      <w:color w:val="344F52"/>
      <w:spacing w:val="5"/>
    </w:rPr>
  </w:style>
  <w:style w:type="paragraph" w:styleId="NoSpacing">
    <w:name w:val="No Spacing"/>
    <w:link w:val="NoSpacingChar"/>
    <w:uiPriority w:val="1"/>
    <w:qFormat/>
    <w:rsid w:val="003B0990"/>
    <w:pPr>
      <w:spacing w:before="100"/>
    </w:pPr>
    <w:rPr>
      <w:rFonts w:ascii="Segoe UI" w:hAnsi="Segoe UI"/>
      <w:lang w:eastAsia="en-US"/>
    </w:rPr>
  </w:style>
  <w:style w:type="character" w:customStyle="1" w:styleId="NoSpacingChar">
    <w:name w:val="No Spacing Char"/>
    <w:link w:val="NoSpacing"/>
    <w:uiPriority w:val="1"/>
    <w:rsid w:val="003B0990"/>
    <w:rPr>
      <w:rFonts w:ascii="Segoe UI" w:hAnsi="Segoe UI"/>
    </w:rPr>
  </w:style>
  <w:style w:type="paragraph" w:styleId="ListParagraph">
    <w:name w:val="List Paragraph"/>
    <w:basedOn w:val="Normal"/>
    <w:uiPriority w:val="34"/>
    <w:qFormat/>
    <w:rsid w:val="003B099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C38CE"/>
    <w:rPr>
      <w:rFonts w:eastAsia="Calibri"/>
      <w:i/>
      <w:iCs/>
      <w:sz w:val="24"/>
      <w:szCs w:val="24"/>
    </w:rPr>
  </w:style>
  <w:style w:type="character" w:customStyle="1" w:styleId="QuoteChar">
    <w:name w:val="Quote Char"/>
    <w:link w:val="Quote"/>
    <w:uiPriority w:val="29"/>
    <w:rsid w:val="00DC38CE"/>
    <w:rPr>
      <w:rFonts w:ascii="Segoe UI" w:hAnsi="Segoe U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38CE"/>
    <w:pPr>
      <w:spacing w:before="240" w:after="240"/>
      <w:ind w:left="1080" w:right="1080"/>
      <w:jc w:val="center"/>
    </w:pPr>
    <w:rPr>
      <w:rFonts w:eastAsia="Calibri"/>
      <w:color w:val="6C9EA2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DC38CE"/>
    <w:rPr>
      <w:rFonts w:ascii="Segoe UI" w:hAnsi="Segoe UI"/>
      <w:color w:val="6C9EA2"/>
      <w:sz w:val="24"/>
      <w:szCs w:val="24"/>
    </w:rPr>
  </w:style>
  <w:style w:type="character" w:styleId="SubtleEmphasis">
    <w:name w:val="Subtle Emphasis"/>
    <w:uiPriority w:val="19"/>
    <w:qFormat/>
    <w:rsid w:val="00DC38CE"/>
    <w:rPr>
      <w:rFonts w:ascii="Segoe UI" w:hAnsi="Segoe UI"/>
      <w:i/>
      <w:iCs/>
      <w:color w:val="344F52"/>
    </w:rPr>
  </w:style>
  <w:style w:type="character" w:styleId="IntenseEmphasis">
    <w:name w:val="Intense Emphasis"/>
    <w:uiPriority w:val="21"/>
    <w:qFormat/>
    <w:rsid w:val="003B0990"/>
    <w:rPr>
      <w:rFonts w:ascii="Segoe UI" w:hAnsi="Segoe UI"/>
      <w:b/>
      <w:bCs/>
      <w:caps/>
      <w:color w:val="344F52"/>
      <w:spacing w:val="10"/>
    </w:rPr>
  </w:style>
  <w:style w:type="character" w:styleId="SubtleReference">
    <w:name w:val="Subtle Reference"/>
    <w:uiPriority w:val="31"/>
    <w:qFormat/>
    <w:rsid w:val="003B0990"/>
    <w:rPr>
      <w:rFonts w:ascii="Segoe UI" w:hAnsi="Segoe UI"/>
      <w:b/>
      <w:bCs/>
      <w:color w:val="6C9EA2"/>
    </w:rPr>
  </w:style>
  <w:style w:type="character" w:styleId="IntenseReference">
    <w:name w:val="Intense Reference"/>
    <w:uiPriority w:val="32"/>
    <w:qFormat/>
    <w:rsid w:val="003B0990"/>
    <w:rPr>
      <w:rFonts w:ascii="Segoe UI" w:hAnsi="Segoe UI"/>
      <w:b/>
      <w:bCs/>
      <w:i/>
      <w:iCs/>
      <w:caps/>
      <w:color w:val="6C9EA2"/>
    </w:rPr>
  </w:style>
  <w:style w:type="character" w:styleId="BookTitle">
    <w:name w:val="Book Title"/>
    <w:uiPriority w:val="33"/>
    <w:qFormat/>
    <w:rsid w:val="003B0990"/>
    <w:rPr>
      <w:rFonts w:ascii="Segoe UI" w:hAnsi="Segoe UI"/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E77A14"/>
    <w:pPr>
      <w:outlineLvl w:val="9"/>
    </w:pPr>
    <w:rPr>
      <w:rFonts w:eastAsia="Times New Roman"/>
    </w:rPr>
  </w:style>
  <w:style w:type="paragraph" w:styleId="Header">
    <w:name w:val="header"/>
    <w:basedOn w:val="Normal"/>
    <w:link w:val="HeaderChar"/>
    <w:uiPriority w:val="99"/>
    <w:unhideWhenUsed/>
    <w:rsid w:val="00B9788F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link w:val="Header"/>
    <w:uiPriority w:val="99"/>
    <w:rsid w:val="00B9788F"/>
    <w:rPr>
      <w:rFonts w:ascii="Segoe UI" w:eastAsia="Times New Roman" w:hAnsi="Segoe UI"/>
    </w:rPr>
  </w:style>
  <w:style w:type="paragraph" w:styleId="Footer">
    <w:name w:val="footer"/>
    <w:basedOn w:val="Normal"/>
    <w:link w:val="FooterChar"/>
    <w:uiPriority w:val="99"/>
    <w:unhideWhenUsed/>
    <w:rsid w:val="00B9788F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link w:val="Footer"/>
    <w:uiPriority w:val="99"/>
    <w:rsid w:val="00B9788F"/>
    <w:rPr>
      <w:rFonts w:ascii="Segoe UI" w:eastAsia="Times New Roman" w:hAnsi="Segoe UI"/>
    </w:rPr>
  </w:style>
  <w:style w:type="paragraph" w:styleId="NormalWeb">
    <w:name w:val="Normal (Web)"/>
    <w:basedOn w:val="Normal"/>
    <w:uiPriority w:val="99"/>
    <w:semiHidden/>
    <w:unhideWhenUsed/>
    <w:rsid w:val="0045738F"/>
    <w:pPr>
      <w:spacing w:beforeAutospacing="1" w:after="100" w:afterAutospacing="1"/>
    </w:pPr>
    <w:rPr>
      <w:rFonts w:ascii="Times New Roman" w:hAnsi="Times New Roman"/>
      <w:sz w:val="24"/>
      <w:szCs w:val="24"/>
      <w:lang w:eastAsia="en-GB"/>
    </w:rPr>
  </w:style>
  <w:style w:type="character" w:styleId="Hyperlink">
    <w:name w:val="Hyperlink"/>
    <w:uiPriority w:val="99"/>
    <w:unhideWhenUsed/>
    <w:rsid w:val="0045738F"/>
    <w:rPr>
      <w:color w:val="0000FF"/>
      <w:u w:val="single"/>
    </w:rPr>
  </w:style>
  <w:style w:type="paragraph" w:styleId="TOC1">
    <w:name w:val="toc 1"/>
    <w:basedOn w:val="Normal"/>
    <w:next w:val="Normal"/>
    <w:uiPriority w:val="39"/>
    <w:unhideWhenUsed/>
    <w:rsid w:val="00733E23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00733E23"/>
    <w:pPr>
      <w:spacing w:after="100"/>
      <w:ind w:left="200"/>
    </w:pPr>
  </w:style>
  <w:style w:type="character" w:styleId="PlaceholderText">
    <w:name w:val="Placeholder Text"/>
    <w:uiPriority w:val="99"/>
    <w:semiHidden/>
    <w:rsid w:val="00E929E1"/>
    <w:rPr>
      <w:color w:val="808080"/>
    </w:rPr>
  </w:style>
  <w:style w:type="paragraph" w:customStyle="1" w:styleId="Body1">
    <w:name w:val="Body 1"/>
    <w:basedOn w:val="BodyQuorum"/>
    <w:autoRedefine/>
    <w:qFormat/>
    <w:rsid w:val="006711FC"/>
    <w:pPr>
      <w:tabs>
        <w:tab w:val="clear" w:pos="7920"/>
      </w:tabs>
    </w:pPr>
  </w:style>
  <w:style w:type="paragraph" w:customStyle="1" w:styleId="Body2">
    <w:name w:val="Body 2"/>
    <w:basedOn w:val="Body1"/>
    <w:autoRedefine/>
    <w:qFormat/>
    <w:rsid w:val="003D123D"/>
    <w:pPr>
      <w:ind w:left="357"/>
    </w:pPr>
  </w:style>
  <w:style w:type="paragraph" w:customStyle="1" w:styleId="Body3">
    <w:name w:val="Body 3"/>
    <w:basedOn w:val="Body2"/>
    <w:autoRedefine/>
    <w:qFormat/>
    <w:rsid w:val="003D123D"/>
    <w:pPr>
      <w:ind w:left="720"/>
    </w:pPr>
  </w:style>
  <w:style w:type="paragraph" w:customStyle="1" w:styleId="Body4">
    <w:name w:val="Body 4"/>
    <w:basedOn w:val="Body3"/>
    <w:qFormat/>
    <w:rsid w:val="003D123D"/>
    <w:pPr>
      <w:ind w:left="1077"/>
    </w:pPr>
  </w:style>
  <w:style w:type="paragraph" w:customStyle="1" w:styleId="Body5">
    <w:name w:val="Body 5"/>
    <w:basedOn w:val="Body4"/>
    <w:qFormat/>
    <w:rsid w:val="000A7820"/>
    <w:pPr>
      <w:ind w:left="1440"/>
    </w:pPr>
  </w:style>
  <w:style w:type="paragraph" w:customStyle="1" w:styleId="Body6">
    <w:name w:val="Body 6"/>
    <w:basedOn w:val="Body5"/>
    <w:qFormat/>
    <w:rsid w:val="000A7820"/>
    <w:pPr>
      <w:ind w:left="1797"/>
    </w:pPr>
  </w:style>
  <w:style w:type="paragraph" w:customStyle="1" w:styleId="Body7">
    <w:name w:val="Body 7"/>
    <w:basedOn w:val="Body6"/>
    <w:qFormat/>
    <w:rsid w:val="000A7820"/>
    <w:pPr>
      <w:ind w:left="2160"/>
    </w:pPr>
  </w:style>
  <w:style w:type="paragraph" w:customStyle="1" w:styleId="Body8">
    <w:name w:val="Body 8"/>
    <w:basedOn w:val="Body7"/>
    <w:qFormat/>
    <w:rsid w:val="000A7820"/>
    <w:pPr>
      <w:ind w:left="2517"/>
    </w:pPr>
  </w:style>
  <w:style w:type="paragraph" w:customStyle="1" w:styleId="Body9">
    <w:name w:val="Body 9"/>
    <w:basedOn w:val="Body8"/>
    <w:qFormat/>
    <w:rsid w:val="000A7820"/>
    <w:pPr>
      <w:ind w:left="2880"/>
    </w:pPr>
  </w:style>
  <w:style w:type="paragraph" w:customStyle="1" w:styleId="Bullet2">
    <w:name w:val="Bullet 2"/>
    <w:basedOn w:val="Bullet1"/>
    <w:qFormat/>
    <w:rsid w:val="0050713A"/>
    <w:pPr>
      <w:ind w:left="1077"/>
    </w:pPr>
  </w:style>
  <w:style w:type="paragraph" w:customStyle="1" w:styleId="Bullet3">
    <w:name w:val="Bullet 3"/>
    <w:basedOn w:val="Bullet2"/>
    <w:qFormat/>
    <w:rsid w:val="0050713A"/>
    <w:pPr>
      <w:ind w:left="1434"/>
    </w:pPr>
  </w:style>
  <w:style w:type="paragraph" w:customStyle="1" w:styleId="Bullet4">
    <w:name w:val="Bullet 4"/>
    <w:basedOn w:val="Bullet3"/>
    <w:qFormat/>
    <w:rsid w:val="0050713A"/>
    <w:pPr>
      <w:ind w:left="1797"/>
    </w:pPr>
  </w:style>
  <w:style w:type="paragraph" w:customStyle="1" w:styleId="Bullet5">
    <w:name w:val="Bullet 5"/>
    <w:basedOn w:val="Bullet4"/>
    <w:qFormat/>
    <w:rsid w:val="0050713A"/>
    <w:pPr>
      <w:ind w:left="2137"/>
    </w:pPr>
  </w:style>
  <w:style w:type="paragraph" w:customStyle="1" w:styleId="BodyNumbers2">
    <w:name w:val="Body Numbers 2"/>
    <w:basedOn w:val="BodyNumbers1"/>
    <w:qFormat/>
    <w:rsid w:val="004B6456"/>
    <w:pPr>
      <w:ind w:left="1077"/>
    </w:pPr>
    <w:rPr>
      <w:rFonts w:cs="Segoe UI"/>
      <w:lang w:eastAsia="en-GB"/>
    </w:rPr>
  </w:style>
  <w:style w:type="paragraph" w:customStyle="1" w:styleId="BodyNumbers3">
    <w:name w:val="Body Numbers 3"/>
    <w:basedOn w:val="BodyNumbers2"/>
    <w:qFormat/>
    <w:rsid w:val="004B6456"/>
    <w:pPr>
      <w:ind w:left="1434"/>
    </w:pPr>
  </w:style>
  <w:style w:type="paragraph" w:customStyle="1" w:styleId="BodyNumbers4">
    <w:name w:val="Body Numbers 4"/>
    <w:basedOn w:val="BodyNumbers3"/>
    <w:qFormat/>
    <w:rsid w:val="004B6456"/>
    <w:pPr>
      <w:ind w:left="1797"/>
    </w:pPr>
  </w:style>
  <w:style w:type="paragraph" w:customStyle="1" w:styleId="BodyNumbers">
    <w:name w:val="Body Numbers"/>
    <w:basedOn w:val="Normal"/>
    <w:link w:val="BodyNumbersChar"/>
    <w:autoRedefine/>
    <w:qFormat/>
    <w:rsid w:val="00CD4CDB"/>
    <w:pPr>
      <w:widowControl w:val="0"/>
      <w:tabs>
        <w:tab w:val="num" w:pos="720"/>
        <w:tab w:val="left" w:pos="7920"/>
      </w:tabs>
      <w:spacing w:before="0" w:after="120" w:line="280" w:lineRule="exact"/>
      <w:ind w:left="720" w:right="-14" w:hanging="360"/>
      <w:jc w:val="left"/>
    </w:pPr>
  </w:style>
  <w:style w:type="character" w:customStyle="1" w:styleId="BodyNumbersChar">
    <w:name w:val="Body Numbers Char"/>
    <w:basedOn w:val="DefaultParagraphFont"/>
    <w:link w:val="BodyNumbers"/>
    <w:rsid w:val="00CD4CDB"/>
    <w:rPr>
      <w:rFonts w:ascii="Segoe UI" w:eastAsia="Times New Roman" w:hAnsi="Segoe UI"/>
      <w:lang w:eastAsia="en-US"/>
    </w:rPr>
  </w:style>
  <w:style w:type="paragraph" w:customStyle="1" w:styleId="BodyBullets">
    <w:name w:val="Body Bullets"/>
    <w:basedOn w:val="Normal"/>
    <w:link w:val="BodyBulletsChar"/>
    <w:autoRedefine/>
    <w:qFormat/>
    <w:rsid w:val="00CD4CDB"/>
    <w:pPr>
      <w:widowControl w:val="0"/>
      <w:tabs>
        <w:tab w:val="num" w:pos="720"/>
        <w:tab w:val="left" w:pos="7920"/>
      </w:tabs>
      <w:spacing w:before="0" w:after="120" w:line="280" w:lineRule="exact"/>
      <w:ind w:left="720" w:right="-14" w:hanging="360"/>
      <w:jc w:val="left"/>
    </w:pPr>
  </w:style>
  <w:style w:type="character" w:customStyle="1" w:styleId="BodyBulletsChar">
    <w:name w:val="Body Bullets Char"/>
    <w:basedOn w:val="DefaultParagraphFont"/>
    <w:link w:val="BodyBullets"/>
    <w:rsid w:val="00CD4CDB"/>
    <w:rPr>
      <w:rFonts w:ascii="Segoe UI" w:eastAsia="Times New Roman" w:hAnsi="Segoe UI"/>
      <w:lang w:eastAsia="en-US"/>
    </w:rPr>
  </w:style>
  <w:style w:type="table" w:styleId="GridTable1Light-Accent1">
    <w:name w:val="Grid Table 1 Light Accent 1"/>
    <w:basedOn w:val="TableNormal"/>
    <w:uiPriority w:val="46"/>
    <w:rsid w:val="00CD4CDB"/>
    <w:rPr>
      <w:rFonts w:asciiTheme="minorHAnsi" w:eastAsiaTheme="minorHAnsi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4" w:space="0" w:color="DDC7DE" w:themeColor="accent1" w:themeTint="66"/>
        <w:left w:val="single" w:sz="4" w:space="0" w:color="DDC7DE" w:themeColor="accent1" w:themeTint="66"/>
        <w:bottom w:val="single" w:sz="4" w:space="0" w:color="DDC7DE" w:themeColor="accent1" w:themeTint="66"/>
        <w:right w:val="single" w:sz="4" w:space="0" w:color="DDC7DE" w:themeColor="accent1" w:themeTint="66"/>
        <w:insideH w:val="single" w:sz="4" w:space="0" w:color="DDC7DE" w:themeColor="accent1" w:themeTint="66"/>
        <w:insideV w:val="single" w:sz="4" w:space="0" w:color="DDC7D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CDACC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ACC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CD4CDB"/>
    <w:rPr>
      <w:rFonts w:asciiTheme="minorHAnsi" w:eastAsiaTheme="minorEastAsia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C02F8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65B7"/>
    <w:rPr>
      <w:color w:val="0563C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6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www.kaggle.com/datasets/vivek468/superstore-dataset-fina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://www.qnrl.com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kaggle.com/datasets/vivek468/superstore-dataset-final" TargetMode="External"/><Relationship Id="rId24" Type="http://schemas.openxmlformats.org/officeDocument/2006/relationships/image" Target="media/image11.png"/><Relationship Id="rId32" Type="http://schemas.openxmlformats.org/officeDocument/2006/relationships/hyperlink" Target="mailto:info@qnrl.com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www.kaggle.com/datasets/vivek468/superstore-dataset-fina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yperlink" Target="http://www.qnrl.com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Relationship Id="rId22" Type="http://schemas.openxmlformats.org/officeDocument/2006/relationships/image" Target="media/image9.png"/><Relationship Id="rId27" Type="http://schemas.openxmlformats.org/officeDocument/2006/relationships/hyperlink" Target="https://www.daxformatter.com/" TargetMode="External"/><Relationship Id="rId30" Type="http://schemas.openxmlformats.org/officeDocument/2006/relationships/hyperlink" Target="mailto:info@qnrl.com" TargetMode="External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livia.Wise\OneDrive%20-%20Quorum\Documents\Templates.dotx" TargetMode="External"/></Relationships>
</file>

<file path=word/theme/theme1.xml><?xml version="1.0" encoding="utf-8"?>
<a:theme xmlns:a="http://schemas.openxmlformats.org/drawingml/2006/main" name="Office Theme">
  <a:themeElements>
    <a:clrScheme name="Quorum">
      <a:dk1>
        <a:sysClr val="windowText" lastClr="000000"/>
      </a:dk1>
      <a:lt1>
        <a:sysClr val="window" lastClr="FFFFFF"/>
      </a:lt1>
      <a:dk2>
        <a:srgbClr val="39495B"/>
      </a:dk2>
      <a:lt2>
        <a:srgbClr val="E7E6E6"/>
      </a:lt2>
      <a:accent1>
        <a:srgbClr val="AC75AE"/>
      </a:accent1>
      <a:accent2>
        <a:srgbClr val="E4EEF4"/>
      </a:accent2>
      <a:accent3>
        <a:srgbClr val="6D9EA4"/>
      </a:accent3>
      <a:accent4>
        <a:srgbClr val="C4B269"/>
      </a:accent4>
      <a:accent5>
        <a:srgbClr val="B9D1D4"/>
      </a:accent5>
      <a:accent6>
        <a:srgbClr val="1B6970"/>
      </a:accent6>
      <a:hlink>
        <a:srgbClr val="00B0F0"/>
      </a:hlink>
      <a:folHlink>
        <a:srgbClr val="0563C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3510621B32F94F929254661C32DB17" ma:contentTypeVersion="17" ma:contentTypeDescription="Create a new document." ma:contentTypeScope="" ma:versionID="78a006b903e797ca0a0bdde06cfbefb3">
  <xsd:schema xmlns:xsd="http://www.w3.org/2001/XMLSchema" xmlns:xs="http://www.w3.org/2001/XMLSchema" xmlns:p="http://schemas.microsoft.com/office/2006/metadata/properties" xmlns:ns2="59d41520-7d16-45c6-b36f-556e372ae1ae" xmlns:ns3="c75b1882-7d7e-40d9-a500-ec2994aeff8d" targetNamespace="http://schemas.microsoft.com/office/2006/metadata/properties" ma:root="true" ma:fieldsID="de75df6bb98c6fee483c4d05e2bcbf26" ns2:_="" ns3:_="">
    <xsd:import namespace="59d41520-7d16-45c6-b36f-556e372ae1ae"/>
    <xsd:import namespace="c75b1882-7d7e-40d9-a500-ec2994aeff8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SearchPropertie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d41520-7d16-45c6-b36f-556e372ae1a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f1cc8eb3-a5aa-4be5-91d1-b3168ca6d8c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5b1882-7d7e-40d9-a500-ec2994aeff8d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acaef6a8-1f56-4873-9ec3-71dc29435ba6}" ma:internalName="TaxCatchAll" ma:showField="CatchAllData" ma:web="c75b1882-7d7e-40d9-a500-ec2994aeff8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75b1882-7d7e-40d9-a500-ec2994aeff8d" xsi:nil="true"/>
    <lcf76f155ced4ddcb4097134ff3c332f xmlns="59d41520-7d16-45c6-b36f-556e372ae1ae">
      <Terms xmlns="http://schemas.microsoft.com/office/infopath/2007/PartnerControls"/>
    </lcf76f155ced4ddcb4097134ff3c332f>
    <SharedWithUsers xmlns="c75b1882-7d7e-40d9-a500-ec2994aeff8d">
      <UserInfo>
        <DisplayName>All Quorum</DisplayName>
        <AccountId>250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226609E9-BAF1-449F-A8D4-4DCAD6AA917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6017533-C566-4AD4-8998-E8BF7EAD2BC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8537A71-2FD3-4BA6-B153-DCBEACBE476C}"/>
</file>

<file path=customXml/itemProps4.xml><?xml version="1.0" encoding="utf-8"?>
<ds:datastoreItem xmlns:ds="http://schemas.openxmlformats.org/officeDocument/2006/customXml" ds:itemID="{A70362C6-5162-4BD2-B445-C4249FA4EED3}">
  <ds:schemaRefs>
    <ds:schemaRef ds:uri="http://schemas.microsoft.com/office/2006/metadata/properties"/>
    <ds:schemaRef ds:uri="http://schemas.microsoft.com/office/infopath/2007/PartnerControls"/>
    <ds:schemaRef ds:uri="c75b1882-7d7e-40d9-a500-ec2994aeff8d"/>
    <ds:schemaRef ds:uri="59d41520-7d16-45c6-b36f-556e372ae1a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Templates.dotx</Template>
  <TotalTime>0</TotalTime>
  <Pages>8</Pages>
  <Words>572</Words>
  <Characters>3266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3831</CharactersWithSpaces>
  <SharedDoc>false</SharedDoc>
  <HLinks>
    <vt:vector size="192" baseType="variant">
      <vt:variant>
        <vt:i4>1966133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_Toc510776798</vt:lpwstr>
      </vt:variant>
      <vt:variant>
        <vt:i4>1966133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_Toc510776797</vt:lpwstr>
      </vt:variant>
      <vt:variant>
        <vt:i4>1966133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_Toc510776796</vt:lpwstr>
      </vt:variant>
      <vt:variant>
        <vt:i4>1966133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_Toc510776795</vt:lpwstr>
      </vt:variant>
      <vt:variant>
        <vt:i4>1966133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_Toc510776794</vt:lpwstr>
      </vt:variant>
      <vt:variant>
        <vt:i4>1966133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_Toc510776793</vt:lpwstr>
      </vt:variant>
      <vt:variant>
        <vt:i4>1966133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_Toc510776792</vt:lpwstr>
      </vt:variant>
      <vt:variant>
        <vt:i4>1966133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_Toc510776791</vt:lpwstr>
      </vt:variant>
      <vt:variant>
        <vt:i4>1966133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_Toc510776790</vt:lpwstr>
      </vt:variant>
      <vt:variant>
        <vt:i4>2031669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_Toc510776789</vt:lpwstr>
      </vt:variant>
      <vt:variant>
        <vt:i4>2031669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_Toc510776788</vt:lpwstr>
      </vt:variant>
      <vt:variant>
        <vt:i4>2031669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_Toc510776787</vt:lpwstr>
      </vt:variant>
      <vt:variant>
        <vt:i4>2031669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_Toc510776786</vt:lpwstr>
      </vt:variant>
      <vt:variant>
        <vt:i4>2031669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_Toc510776785</vt:lpwstr>
      </vt:variant>
      <vt:variant>
        <vt:i4>2031669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_Toc510776784</vt:lpwstr>
      </vt:variant>
      <vt:variant>
        <vt:i4>2031669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_Toc510776783</vt:lpwstr>
      </vt:variant>
      <vt:variant>
        <vt:i4>2031669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_Toc510776782</vt:lpwstr>
      </vt:variant>
      <vt:variant>
        <vt:i4>2031669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_Toc510776781</vt:lpwstr>
      </vt:variant>
      <vt:variant>
        <vt:i4>2031669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_Toc510776780</vt:lpwstr>
      </vt:variant>
      <vt:variant>
        <vt:i4>1048629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_Toc510776779</vt:lpwstr>
      </vt:variant>
      <vt:variant>
        <vt:i4>1048629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_Toc510776778</vt:lpwstr>
      </vt:variant>
      <vt:variant>
        <vt:i4>1048629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_Toc510776777</vt:lpwstr>
      </vt:variant>
      <vt:variant>
        <vt:i4>1048629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_Toc510776776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_Toc510776775</vt:lpwstr>
      </vt:variant>
      <vt:variant>
        <vt:i4>1048629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_Toc510776774</vt:lpwstr>
      </vt:variant>
      <vt:variant>
        <vt:i4>1048629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_Toc510776773</vt:lpwstr>
      </vt:variant>
      <vt:variant>
        <vt:i4>1048629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_Toc510776772</vt:lpwstr>
      </vt:variant>
      <vt:variant>
        <vt:i4>1048629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_Toc510776771</vt:lpwstr>
      </vt:variant>
      <vt:variant>
        <vt:i4>1048629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_Toc510776770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_Toc510776769</vt:lpwstr>
      </vt:variant>
      <vt:variant>
        <vt:i4>2162697</vt:i4>
      </vt:variant>
      <vt:variant>
        <vt:i4>3</vt:i4>
      </vt:variant>
      <vt:variant>
        <vt:i4>0</vt:i4>
      </vt:variant>
      <vt:variant>
        <vt:i4>5</vt:i4>
      </vt:variant>
      <vt:variant>
        <vt:lpwstr>mailto:info@qnrl.com</vt:lpwstr>
      </vt:variant>
      <vt:variant>
        <vt:lpwstr/>
      </vt:variant>
      <vt:variant>
        <vt:i4>4587612</vt:i4>
      </vt:variant>
      <vt:variant>
        <vt:i4>0</vt:i4>
      </vt:variant>
      <vt:variant>
        <vt:i4>0</vt:i4>
      </vt:variant>
      <vt:variant>
        <vt:i4>5</vt:i4>
      </vt:variant>
      <vt:variant>
        <vt:lpwstr>http://www.qnrl.com/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Olivia Wise</dc:creator>
  <cp:keywords/>
  <dc:description/>
  <cp:lastModifiedBy>Olivia Wise</cp:lastModifiedBy>
  <cp:revision>99</cp:revision>
  <dcterms:created xsi:type="dcterms:W3CDTF">2023-01-10T13:16:00Z</dcterms:created>
  <dcterms:modified xsi:type="dcterms:W3CDTF">2023-04-27T08:47:00Z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0x0101007B3510621B32F94F929254661C32DB17</vt:lpwstr>
  </property>
  <property fmtid="{D5CDD505-2E9C-101B-9397-08002B2CF9AE}" pid="3" name="Order">
    <vt:r8>4200</vt:r8>
  </property>
  <property fmtid="{D5CDD505-2E9C-101B-9397-08002B2CF9AE}" pid="4" name="xd_Signature">
    <vt:bool>false</vt:bool>
  </property>
  <property fmtid="{D5CDD505-2E9C-101B-9397-08002B2CF9AE}" pid="5" name="SharedWithUsers">
    <vt:lpwstr>250;#All Quorum</vt:lpwstr>
  </property>
  <property fmtid="{D5CDD505-2E9C-101B-9397-08002B2CF9AE}" pid="6" name="xd_ProgID">
    <vt:lpwstr/>
  </property>
  <property fmtid="{D5CDD505-2E9C-101B-9397-08002B2CF9AE}" pid="7" name="TriggerFlowInfo">
    <vt:lpwstr/>
  </property>
  <property fmtid="{D5CDD505-2E9C-101B-9397-08002B2CF9AE}" pid="8" name="ComplianceAssetId">
    <vt:lpwstr/>
  </property>
  <property fmtid="{D5CDD505-2E9C-101B-9397-08002B2CF9AE}" pid="9" name="TemplateUrl">
    <vt:lpwstr/>
  </property>
  <property fmtid="{D5CDD505-2E9C-101B-9397-08002B2CF9AE}" pid="10" name="_ExtendedDescription">
    <vt:lpwstr/>
  </property>
  <property fmtid="{D5CDD505-2E9C-101B-9397-08002B2CF9AE}" pid="11" name="MediaServiceImageTags">
    <vt:lpwstr/>
  </property>
  <property fmtid="{D5CDD505-2E9C-101B-9397-08002B2CF9AE}" pid="12" name="MSIP_Label_249dd434-d51a-431d-9632-71b0679d7ba6_Enabled">
    <vt:lpwstr>true</vt:lpwstr>
  </property>
  <property fmtid="{D5CDD505-2E9C-101B-9397-08002B2CF9AE}" pid="13" name="MSIP_Label_249dd434-d51a-431d-9632-71b0679d7ba6_SetDate">
    <vt:lpwstr>2023-01-10T13:16:38Z</vt:lpwstr>
  </property>
  <property fmtid="{D5CDD505-2E9C-101B-9397-08002B2CF9AE}" pid="14" name="MSIP_Label_249dd434-d51a-431d-9632-71b0679d7ba6_Method">
    <vt:lpwstr>Standard</vt:lpwstr>
  </property>
  <property fmtid="{D5CDD505-2E9C-101B-9397-08002B2CF9AE}" pid="15" name="MSIP_Label_249dd434-d51a-431d-9632-71b0679d7ba6_Name">
    <vt:lpwstr>General</vt:lpwstr>
  </property>
  <property fmtid="{D5CDD505-2E9C-101B-9397-08002B2CF9AE}" pid="16" name="MSIP_Label_249dd434-d51a-431d-9632-71b0679d7ba6_SiteId">
    <vt:lpwstr>43ad7b98-e4ac-4313-9135-5e9a60cca7f0</vt:lpwstr>
  </property>
  <property fmtid="{D5CDD505-2E9C-101B-9397-08002B2CF9AE}" pid="17" name="MSIP_Label_249dd434-d51a-431d-9632-71b0679d7ba6_ActionId">
    <vt:lpwstr>b470b04e-9d8d-46fc-ac5a-bdcd09eb65f3</vt:lpwstr>
  </property>
  <property fmtid="{D5CDD505-2E9C-101B-9397-08002B2CF9AE}" pid="18" name="MSIP_Label_249dd434-d51a-431d-9632-71b0679d7ba6_ContentBits">
    <vt:lpwstr>0</vt:lpwstr>
  </property>
  <property fmtid="{D5CDD505-2E9C-101B-9397-08002B2CF9AE}" pid="19" name="_SourceUrl">
    <vt:lpwstr/>
  </property>
  <property fmtid="{D5CDD505-2E9C-101B-9397-08002B2CF9AE}" pid="20" name="_SharedFileIndex">
    <vt:lpwstr/>
  </property>
</Properties>
</file>